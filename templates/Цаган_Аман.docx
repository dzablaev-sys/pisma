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91685" w14:textId="77777777" w:rsidR="008455B5" w:rsidRPr="004D0C0D" w:rsidRDefault="008455B5" w:rsidP="00A05F8D">
      <w:pPr>
        <w:tabs>
          <w:tab w:val="left" w:pos="709"/>
        </w:tabs>
        <w:rPr>
          <w:rFonts w:eastAsia="Arial"/>
          <w:b/>
          <w:bCs/>
          <w:color w:val="000000"/>
        </w:rPr>
      </w:pPr>
    </w:p>
    <w:tbl>
      <w:tblPr>
        <w:tblW w:w="10024" w:type="dxa"/>
        <w:tblInd w:w="-34" w:type="dxa"/>
        <w:tblLook w:val="04A0" w:firstRow="1" w:lastRow="0" w:firstColumn="1" w:lastColumn="0" w:noHBand="0" w:noVBand="1"/>
      </w:tblPr>
      <w:tblGrid>
        <w:gridCol w:w="2664"/>
        <w:gridCol w:w="2716"/>
        <w:gridCol w:w="331"/>
        <w:gridCol w:w="4313"/>
      </w:tblGrid>
      <w:tr w:rsidR="00A300C8" w:rsidRPr="004F05F0" w14:paraId="2C0DF1C7" w14:textId="77777777" w:rsidTr="00A300C8">
        <w:trPr>
          <w:trHeight w:val="863"/>
        </w:trPr>
        <w:tc>
          <w:tcPr>
            <w:tcW w:w="5380" w:type="dxa"/>
            <w:gridSpan w:val="2"/>
            <w:vMerge w:val="restart"/>
            <w:tcMar>
              <w:left w:w="0" w:type="dxa"/>
              <w:right w:w="0" w:type="dxa"/>
            </w:tcMar>
          </w:tcPr>
          <w:p w14:paraId="46B1A988" w14:textId="77777777" w:rsidR="00A94319" w:rsidRPr="00A300C8" w:rsidRDefault="00A300C8" w:rsidP="00A300C8">
            <w:pPr>
              <w:jc w:val="center"/>
              <w:rPr>
                <w:rFonts w:ascii="Proxima Nova Rg" w:hAnsi="Proxima Nova Rg"/>
                <w:sz w:val="18"/>
                <w:szCs w:val="18"/>
                <w:lang w:eastAsia="ru-RU"/>
              </w:rPr>
            </w:pPr>
            <w:r w:rsidRPr="00A300C8">
              <w:rPr>
                <w:rFonts w:ascii="Proxima Nova Rg" w:hAnsi="Proxima Nova Rg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0C361F82" wp14:editId="13636DA9">
                  <wp:extent cx="3324177" cy="2518347"/>
                  <wp:effectExtent l="0" t="0" r="3810" b="0"/>
                  <wp:docPr id="1767125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125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944" cy="257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" w:type="dxa"/>
          </w:tcPr>
          <w:p w14:paraId="28C1AF9B" w14:textId="77777777" w:rsidR="00A94319" w:rsidRDefault="00A94319" w:rsidP="005001DE">
            <w:pPr>
              <w:jc w:val="center"/>
              <w:rPr>
                <w:lang w:eastAsia="ru-RU"/>
              </w:rPr>
            </w:pPr>
          </w:p>
        </w:tc>
        <w:tc>
          <w:tcPr>
            <w:tcW w:w="4313" w:type="dxa"/>
            <w:tcBorders>
              <w:bottom w:val="single" w:sz="4" w:space="0" w:color="auto"/>
            </w:tcBorders>
          </w:tcPr>
          <w:p w14:paraId="297AA80C" w14:textId="77777777" w:rsidR="00A94319" w:rsidRDefault="00A94319" w:rsidP="005001DE">
            <w:pPr>
              <w:jc w:val="center"/>
              <w:rPr>
                <w:lang w:eastAsia="ru-RU"/>
              </w:rPr>
            </w:pPr>
          </w:p>
          <w:p w14:paraId="618DACEC" w14:textId="77777777" w:rsidR="00A94319" w:rsidRPr="004F05F0" w:rsidRDefault="003C6DFA" w:rsidP="005001DE">
            <w:pPr>
              <w:jc w:val="center"/>
              <w:rPr>
                <w:lang w:eastAsia="ru-RU"/>
              </w:rPr>
            </w:pPr>
            <w:r w:rsidRPr="003C6DFA">
              <w:rPr>
                <w:lang w:eastAsia="ru-RU"/>
              </w:rPr>
              <w:t>Заместител</w:t>
            </w:r>
            <w:r w:rsidR="00567DB6">
              <w:rPr>
                <w:lang w:eastAsia="ru-RU"/>
              </w:rPr>
              <w:t>ю</w:t>
            </w:r>
            <w:r w:rsidRPr="003C6DFA">
              <w:rPr>
                <w:lang w:eastAsia="ru-RU"/>
              </w:rPr>
              <w:t xml:space="preserve"> главы – </w:t>
            </w:r>
            <w:r>
              <w:rPr>
                <w:lang w:eastAsia="ru-RU"/>
              </w:rPr>
              <w:t>Н</w:t>
            </w:r>
            <w:r w:rsidRPr="003C6DFA">
              <w:rPr>
                <w:lang w:eastAsia="ru-RU"/>
              </w:rPr>
              <w:t>ачальник</w:t>
            </w:r>
            <w:r>
              <w:rPr>
                <w:lang w:eastAsia="ru-RU"/>
              </w:rPr>
              <w:t>у</w:t>
            </w:r>
            <w:r w:rsidRPr="003C6DFA">
              <w:rPr>
                <w:lang w:eastAsia="ru-RU"/>
              </w:rPr>
              <w:t xml:space="preserve"> Отдела развития АПК Администрации Юстинского РМО РК</w:t>
            </w:r>
          </w:p>
          <w:p w14:paraId="132FCE67" w14:textId="77777777" w:rsidR="00A94319" w:rsidRPr="004F05F0" w:rsidRDefault="00567DB6" w:rsidP="005001DE">
            <w:pPr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БЕМБЕЕВУ</w:t>
            </w:r>
            <w:r w:rsidR="003C6DFA">
              <w:rPr>
                <w:b/>
                <w:bCs/>
                <w:lang w:eastAsia="ru-RU"/>
              </w:rPr>
              <w:t xml:space="preserve"> </w:t>
            </w:r>
            <w:r>
              <w:rPr>
                <w:b/>
                <w:bCs/>
                <w:lang w:eastAsia="ru-RU"/>
              </w:rPr>
              <w:t>Г</w:t>
            </w:r>
            <w:r w:rsidR="003C6DFA">
              <w:rPr>
                <w:b/>
                <w:bCs/>
                <w:lang w:eastAsia="ru-RU"/>
              </w:rPr>
              <w:t>.</w:t>
            </w:r>
            <w:r>
              <w:rPr>
                <w:b/>
                <w:bCs/>
                <w:lang w:eastAsia="ru-RU"/>
              </w:rPr>
              <w:t>В</w:t>
            </w:r>
            <w:r w:rsidR="00A94319" w:rsidRPr="007C3961">
              <w:rPr>
                <w:b/>
                <w:bCs/>
                <w:lang w:eastAsia="ru-RU"/>
              </w:rPr>
              <w:t>.</w:t>
            </w:r>
          </w:p>
        </w:tc>
      </w:tr>
      <w:tr w:rsidR="00A300C8" w:rsidRPr="004F05F0" w14:paraId="2B9A1505" w14:textId="77777777" w:rsidTr="00A300C8">
        <w:trPr>
          <w:trHeight w:val="2752"/>
        </w:trPr>
        <w:tc>
          <w:tcPr>
            <w:tcW w:w="5380" w:type="dxa"/>
            <w:gridSpan w:val="2"/>
            <w:vMerge/>
          </w:tcPr>
          <w:p w14:paraId="2E012727" w14:textId="77777777" w:rsidR="00A94319" w:rsidRPr="004F05F0" w:rsidRDefault="00A94319" w:rsidP="005001DE">
            <w:pPr>
              <w:jc w:val="center"/>
              <w:rPr>
                <w:rFonts w:ascii="Avenir Next" w:hAnsi="Avenir Next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331" w:type="dxa"/>
          </w:tcPr>
          <w:p w14:paraId="7D47BE0F" w14:textId="77777777" w:rsidR="00A94319" w:rsidRPr="004F05F0" w:rsidRDefault="00A94319" w:rsidP="005001DE">
            <w:pPr>
              <w:jc w:val="center"/>
              <w:rPr>
                <w:lang w:eastAsia="ru-RU"/>
              </w:rPr>
            </w:pPr>
          </w:p>
        </w:tc>
        <w:tc>
          <w:tcPr>
            <w:tcW w:w="4313" w:type="dxa"/>
            <w:tcBorders>
              <w:top w:val="single" w:sz="4" w:space="0" w:color="auto"/>
            </w:tcBorders>
          </w:tcPr>
          <w:p w14:paraId="44533CCF" w14:textId="77777777" w:rsidR="003C6DFA" w:rsidRDefault="003C6DFA" w:rsidP="005001DE">
            <w:pPr>
              <w:jc w:val="center"/>
              <w:rPr>
                <w:lang w:eastAsia="ru-RU"/>
              </w:rPr>
            </w:pPr>
            <w:r w:rsidRPr="003C6DFA">
              <w:rPr>
                <w:lang w:eastAsia="ru-RU"/>
              </w:rPr>
              <w:t>359300, Республика Калмыкия, Юстинский район, п. Цаган Аман,</w:t>
            </w:r>
          </w:p>
          <w:p w14:paraId="4850B8AD" w14:textId="77777777" w:rsidR="00A94319" w:rsidRDefault="003C6DFA" w:rsidP="005001DE">
            <w:pPr>
              <w:jc w:val="center"/>
              <w:rPr>
                <w:lang w:eastAsia="ru-RU"/>
              </w:rPr>
            </w:pPr>
            <w:r w:rsidRPr="003C6DFA">
              <w:rPr>
                <w:lang w:eastAsia="ru-RU"/>
              </w:rPr>
              <w:t>ул. Советская, д. 46</w:t>
            </w:r>
          </w:p>
          <w:p w14:paraId="5BC998C4" w14:textId="77777777" w:rsidR="003C6DFA" w:rsidRDefault="003C6DFA" w:rsidP="005001DE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+7</w:t>
            </w:r>
            <w:r w:rsidRPr="003C6DFA">
              <w:rPr>
                <w:lang w:eastAsia="ru-RU"/>
              </w:rPr>
              <w:t xml:space="preserve"> (84744) 9-23-63</w:t>
            </w:r>
          </w:p>
          <w:p w14:paraId="5FF681D3" w14:textId="77777777" w:rsidR="00A94319" w:rsidRPr="003117CA" w:rsidRDefault="00A94319" w:rsidP="003117CA">
            <w:pPr>
              <w:rPr>
                <w:lang w:eastAsia="ru-RU"/>
              </w:rPr>
            </w:pPr>
          </w:p>
          <w:p w14:paraId="0EDF67B4" w14:textId="77777777" w:rsidR="00706E87" w:rsidRPr="003117CA" w:rsidRDefault="00706E87" w:rsidP="00E75991">
            <w:pPr>
              <w:rPr>
                <w:lang w:eastAsia="ru-RU"/>
              </w:rPr>
            </w:pPr>
          </w:p>
        </w:tc>
      </w:tr>
      <w:tr w:rsidR="00A300C8" w:rsidRPr="004F05F0" w14:paraId="7EF17201" w14:textId="77777777" w:rsidTr="00925428">
        <w:trPr>
          <w:trHeight w:val="806"/>
        </w:trPr>
        <w:tc>
          <w:tcPr>
            <w:tcW w:w="2664" w:type="dxa"/>
            <w:tcMar>
              <w:left w:w="28" w:type="dxa"/>
              <w:right w:w="28" w:type="dxa"/>
            </w:tcMar>
            <w:vAlign w:val="center"/>
          </w:tcPr>
          <w:p w14:paraId="5125363C" w14:textId="77777777" w:rsidR="007462AB" w:rsidRDefault="007462AB" w:rsidP="007462AB">
            <w:pPr>
              <w:autoSpaceDE w:val="0"/>
              <w:jc w:val="right"/>
              <w:rPr>
                <w:rFonts w:ascii="Proxima Nova Rg" w:hAnsi="Proxima Nova Rg"/>
                <w:sz w:val="16"/>
                <w:szCs w:val="16"/>
              </w:rPr>
            </w:pPr>
            <w:r>
              <w:rPr>
                <w:rFonts w:ascii="Proxima Nova Rg" w:hAnsi="Proxima Nova Rg"/>
                <w:sz w:val="16"/>
                <w:szCs w:val="16"/>
              </w:rPr>
              <w:t>о</w:t>
            </w:r>
            <w:r w:rsidRPr="00353AFD">
              <w:rPr>
                <w:rFonts w:ascii="Proxima Nova Rg" w:hAnsi="Proxima Nova Rg"/>
                <w:sz w:val="16"/>
                <w:szCs w:val="16"/>
              </w:rPr>
              <w:t>т</w:t>
            </w:r>
            <w:r>
              <w:rPr>
                <w:rFonts w:ascii="Proxima Nova Rg" w:hAnsi="Proxima Nova Rg"/>
                <w:sz w:val="16"/>
                <w:szCs w:val="16"/>
                <w:lang w:val="en-US"/>
              </w:rPr>
              <w:t xml:space="preserve"> 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</w:t>
            </w:r>
            <w:r>
              <w:rPr>
                <w:rFonts w:ascii="Proxima Nova Rg" w:hAnsi="Proxima Nova Rg"/>
                <w:sz w:val="16"/>
                <w:szCs w:val="16"/>
              </w:rPr>
              <w:t>____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____________</w:t>
            </w:r>
          </w:p>
          <w:p w14:paraId="1B9E7856" w14:textId="77777777" w:rsidR="007462AB" w:rsidRDefault="007462AB" w:rsidP="007462AB">
            <w:pPr>
              <w:autoSpaceDE w:val="0"/>
              <w:jc w:val="right"/>
              <w:rPr>
                <w:rFonts w:ascii="Proxima Nova Rg" w:hAnsi="Proxima Nova Rg"/>
                <w:sz w:val="16"/>
                <w:szCs w:val="16"/>
              </w:rPr>
            </w:pPr>
          </w:p>
          <w:p w14:paraId="297B3B3C" w14:textId="77777777" w:rsidR="007462AB" w:rsidRPr="00353AFD" w:rsidRDefault="007462AB" w:rsidP="007462AB">
            <w:pPr>
              <w:autoSpaceDE w:val="0"/>
              <w:jc w:val="right"/>
              <w:rPr>
                <w:rFonts w:ascii="Proxima Nova Rg" w:hAnsi="Proxima Nova Rg"/>
                <w:sz w:val="16"/>
                <w:szCs w:val="16"/>
              </w:rPr>
            </w:pPr>
            <w:r w:rsidRPr="00353AFD">
              <w:rPr>
                <w:rFonts w:ascii="Proxima Nova Rg" w:hAnsi="Proxima Nova Rg"/>
                <w:sz w:val="16"/>
                <w:szCs w:val="16"/>
              </w:rPr>
              <w:t xml:space="preserve">№ 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___________</w:t>
            </w:r>
            <w:r>
              <w:rPr>
                <w:rFonts w:ascii="Proxima Nova Rg" w:hAnsi="Proxima Nova Rg"/>
                <w:sz w:val="16"/>
                <w:szCs w:val="16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__________</w:t>
            </w:r>
          </w:p>
        </w:tc>
        <w:tc>
          <w:tcPr>
            <w:tcW w:w="2716" w:type="dxa"/>
            <w:tcMar>
              <w:left w:w="28" w:type="dxa"/>
              <w:right w:w="28" w:type="dxa"/>
            </w:tcMar>
            <w:vAlign w:val="center"/>
          </w:tcPr>
          <w:p w14:paraId="779C24EA" w14:textId="77777777" w:rsidR="007462AB" w:rsidRDefault="007462AB" w:rsidP="007462AB">
            <w:pPr>
              <w:autoSpaceDE w:val="0"/>
              <w:rPr>
                <w:rFonts w:ascii="Proxima Nova Rg" w:hAnsi="Proxima Nova Rg"/>
                <w:sz w:val="16"/>
                <w:szCs w:val="16"/>
              </w:rPr>
            </w:pPr>
            <w:r w:rsidRPr="00353AFD">
              <w:rPr>
                <w:rFonts w:ascii="Proxima Nova Rg" w:hAnsi="Proxima Nova Rg"/>
                <w:sz w:val="16"/>
                <w:szCs w:val="16"/>
              </w:rPr>
              <w:t xml:space="preserve">№ 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</w:t>
            </w:r>
            <w:r w:rsidR="00194872">
              <w:rPr>
                <w:rFonts w:ascii="Proxima Nova Rg" w:hAnsi="Proxima Nova Rg"/>
                <w:sz w:val="16"/>
                <w:szCs w:val="16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</w:t>
            </w:r>
            <w:r>
              <w:rPr>
                <w:rFonts w:ascii="Proxima Nova Rg" w:hAnsi="Proxima Nova Rg"/>
                <w:sz w:val="16"/>
                <w:szCs w:val="16"/>
                <w:lang w:val="en-US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</w:t>
            </w:r>
            <w:r>
              <w:rPr>
                <w:rFonts w:ascii="Proxima Nova Rg" w:hAnsi="Proxima Nova Rg"/>
                <w:sz w:val="16"/>
                <w:szCs w:val="16"/>
              </w:rPr>
              <w:t>__</w:t>
            </w:r>
            <w:r>
              <w:rPr>
                <w:rFonts w:ascii="Proxima Nova Rg" w:hAnsi="Proxima Nova Rg"/>
                <w:sz w:val="16"/>
                <w:szCs w:val="16"/>
                <w:lang w:val="en-US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</w:t>
            </w:r>
          </w:p>
          <w:p w14:paraId="3C412715" w14:textId="77777777" w:rsidR="007462AB" w:rsidRDefault="007462AB" w:rsidP="007462AB">
            <w:pPr>
              <w:autoSpaceDE w:val="0"/>
              <w:rPr>
                <w:rFonts w:ascii="Proxima Nova Rg" w:hAnsi="Proxima Nova Rg"/>
                <w:sz w:val="16"/>
                <w:szCs w:val="16"/>
              </w:rPr>
            </w:pPr>
          </w:p>
          <w:p w14:paraId="2A85370F" w14:textId="77777777" w:rsidR="007462AB" w:rsidRPr="00B03433" w:rsidRDefault="007462AB" w:rsidP="007462AB">
            <w:pPr>
              <w:autoSpaceDE w:val="0"/>
              <w:rPr>
                <w:sz w:val="18"/>
                <w:szCs w:val="18"/>
                <w:lang w:eastAsia="ru-RU"/>
              </w:rPr>
            </w:pPr>
            <w:r w:rsidRPr="00353AFD">
              <w:rPr>
                <w:rFonts w:ascii="Proxima Nova Rg" w:hAnsi="Proxima Nova Rg"/>
                <w:sz w:val="16"/>
                <w:szCs w:val="16"/>
              </w:rPr>
              <w:t>от</w:t>
            </w:r>
            <w:r>
              <w:rPr>
                <w:rFonts w:ascii="Proxima Nova Rg" w:hAnsi="Proxima Nova Rg"/>
                <w:sz w:val="16"/>
                <w:szCs w:val="16"/>
              </w:rPr>
              <w:t xml:space="preserve"> 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_________</w:t>
            </w:r>
            <w:r w:rsidR="00194872">
              <w:rPr>
                <w:rFonts w:ascii="Proxima Nova Rg" w:hAnsi="Proxima Nova Rg"/>
                <w:sz w:val="16"/>
                <w:szCs w:val="16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</w:t>
            </w:r>
            <w:r>
              <w:rPr>
                <w:rFonts w:ascii="Proxima Nova Rg" w:hAnsi="Proxima Nova Rg"/>
                <w:sz w:val="16"/>
                <w:szCs w:val="16"/>
                <w:lang w:val="en-US"/>
              </w:rPr>
              <w:t>_</w:t>
            </w:r>
            <w:r w:rsidRPr="00EE5C56">
              <w:rPr>
                <w:rFonts w:ascii="Proxima Nova Rg" w:hAnsi="Proxima Nova Rg"/>
                <w:sz w:val="16"/>
                <w:szCs w:val="16"/>
              </w:rPr>
              <w:t>______</w:t>
            </w:r>
          </w:p>
        </w:tc>
        <w:tc>
          <w:tcPr>
            <w:tcW w:w="331" w:type="dxa"/>
            <w:vMerge w:val="restart"/>
          </w:tcPr>
          <w:p w14:paraId="539DF98A" w14:textId="77777777" w:rsidR="007462AB" w:rsidRPr="004F05F0" w:rsidRDefault="007462AB" w:rsidP="005001DE">
            <w:pPr>
              <w:rPr>
                <w:lang w:eastAsia="ru-RU"/>
              </w:rPr>
            </w:pPr>
          </w:p>
        </w:tc>
        <w:tc>
          <w:tcPr>
            <w:tcW w:w="4313" w:type="dxa"/>
            <w:vMerge w:val="restart"/>
          </w:tcPr>
          <w:p w14:paraId="6E7AFAB9" w14:textId="77777777" w:rsidR="007462AB" w:rsidRPr="004F05F0" w:rsidRDefault="007462AB" w:rsidP="00591B63">
            <w:pPr>
              <w:rPr>
                <w:lang w:eastAsia="ru-RU"/>
              </w:rPr>
            </w:pPr>
          </w:p>
        </w:tc>
      </w:tr>
      <w:tr w:rsidR="00A300C8" w:rsidRPr="004F05F0" w14:paraId="1387963A" w14:textId="77777777" w:rsidTr="00A300C8">
        <w:trPr>
          <w:trHeight w:val="569"/>
        </w:trPr>
        <w:tc>
          <w:tcPr>
            <w:tcW w:w="5380" w:type="dxa"/>
            <w:gridSpan w:val="2"/>
            <w:vAlign w:val="center"/>
          </w:tcPr>
          <w:p w14:paraId="0FAF98A9" w14:textId="77777777" w:rsidR="007462AB" w:rsidRPr="00B03433" w:rsidRDefault="007462AB" w:rsidP="007462AB">
            <w:pPr>
              <w:spacing w:line="276" w:lineRule="auto"/>
              <w:rPr>
                <w:sz w:val="18"/>
                <w:szCs w:val="18"/>
                <w:lang w:eastAsia="ru-RU"/>
              </w:rPr>
            </w:pPr>
            <w:r w:rsidRPr="00474E66">
              <w:rPr>
                <w:i/>
                <w:iCs/>
                <w:sz w:val="22"/>
                <w:szCs w:val="22"/>
                <w:lang w:eastAsia="ru-RU"/>
              </w:rPr>
              <w:t>Тема письма</w:t>
            </w:r>
          </w:p>
        </w:tc>
        <w:tc>
          <w:tcPr>
            <w:tcW w:w="331" w:type="dxa"/>
            <w:vMerge/>
          </w:tcPr>
          <w:p w14:paraId="5E804E74" w14:textId="77777777" w:rsidR="007462AB" w:rsidRPr="004F05F0" w:rsidRDefault="007462AB" w:rsidP="005001DE">
            <w:pPr>
              <w:rPr>
                <w:lang w:eastAsia="ru-RU"/>
              </w:rPr>
            </w:pPr>
          </w:p>
        </w:tc>
        <w:tc>
          <w:tcPr>
            <w:tcW w:w="4313" w:type="dxa"/>
            <w:vMerge/>
          </w:tcPr>
          <w:p w14:paraId="7B4EA7C8" w14:textId="77777777" w:rsidR="007462AB" w:rsidRPr="004F05F0" w:rsidRDefault="007462AB" w:rsidP="00591B63">
            <w:pPr>
              <w:rPr>
                <w:lang w:eastAsia="ru-RU"/>
              </w:rPr>
            </w:pPr>
          </w:p>
        </w:tc>
      </w:tr>
    </w:tbl>
    <w:p w14:paraId="539AD835" w14:textId="77777777" w:rsidR="00A3050D" w:rsidRPr="008C29EE" w:rsidRDefault="00A3050D" w:rsidP="00A3050D">
      <w:pPr>
        <w:spacing w:line="238" w:lineRule="auto"/>
        <w:jc w:val="center"/>
        <w:rPr>
          <w:b/>
          <w:bCs/>
        </w:rPr>
      </w:pPr>
      <w:r w:rsidRPr="008C29EE">
        <w:rPr>
          <w:b/>
          <w:bCs/>
        </w:rPr>
        <w:t xml:space="preserve">Уважаемый </w:t>
      </w:r>
      <w:r w:rsidR="00567DB6">
        <w:rPr>
          <w:b/>
          <w:shd w:val="clear" w:color="auto" w:fill="FFFFFF"/>
        </w:rPr>
        <w:t>Геннадий Валерьевич</w:t>
      </w:r>
      <w:r w:rsidRPr="008C29EE">
        <w:rPr>
          <w:b/>
          <w:bCs/>
        </w:rPr>
        <w:t>!</w:t>
      </w:r>
    </w:p>
    <w:p w14:paraId="76653860" w14:textId="77777777" w:rsidR="00A3050D" w:rsidRPr="008C29EE" w:rsidRDefault="00A3050D" w:rsidP="00A3050D">
      <w:pPr>
        <w:spacing w:line="238" w:lineRule="auto"/>
        <w:ind w:left="3840"/>
        <w:rPr>
          <w:b/>
          <w:bCs/>
        </w:rPr>
      </w:pPr>
    </w:p>
    <w:p w14:paraId="2430B3E3" w14:textId="77777777" w:rsidR="00A3050D" w:rsidRDefault="003C6DFA" w:rsidP="003C6DFA">
      <w:pPr>
        <w:snapToGrid w:val="0"/>
        <w:ind w:left="20" w:right="-2" w:firstLine="689"/>
        <w:jc w:val="both"/>
      </w:pPr>
      <w:r>
        <w:t>Сообщаю Вам, что ООО «ИСК» является исполнителем работ по Муниципальному контракту №70 от 02.12.2024 г. на Строительство водозаборных сооружений и сооружений водоподготовки для обеспечения питьевым водоснабжением населения п. Цаган Аман Юстинского р-на Республики Калмыкия» …</w:t>
      </w:r>
      <w:r w:rsidR="004863EE" w:rsidRPr="004863EE">
        <w:t>.</w:t>
      </w:r>
    </w:p>
    <w:p w14:paraId="7B71CC6D" w14:textId="77777777" w:rsidR="004863EE" w:rsidRPr="008C29EE" w:rsidRDefault="004863EE" w:rsidP="00A3050D">
      <w:pPr>
        <w:snapToGrid w:val="0"/>
        <w:ind w:left="20" w:right="-2" w:firstLine="689"/>
        <w:jc w:val="both"/>
        <w:rPr>
          <w:shd w:val="clear" w:color="auto" w:fill="FFFFFF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58"/>
        <w:gridCol w:w="7363"/>
      </w:tblGrid>
      <w:tr w:rsidR="00A10211" w:rsidRPr="008C29EE" w14:paraId="43BB96DF" w14:textId="77777777" w:rsidTr="00C3694D">
        <w:tc>
          <w:tcPr>
            <w:tcW w:w="2255" w:type="dxa"/>
          </w:tcPr>
          <w:p w14:paraId="57BC5DF1" w14:textId="77777777" w:rsidR="00A10211" w:rsidRPr="008C29EE" w:rsidRDefault="00A10211" w:rsidP="00E75991">
            <w:pPr>
              <w:spacing w:line="264" w:lineRule="auto"/>
              <w:ind w:left="604"/>
            </w:pPr>
            <w:r w:rsidRPr="008C29EE">
              <w:t>П</w:t>
            </w:r>
            <w:r w:rsidR="00706E87">
              <w:t>РИЛОЖЕНИЕ</w:t>
            </w:r>
            <w:r w:rsidRPr="008C29EE">
              <w:t>:</w:t>
            </w:r>
          </w:p>
        </w:tc>
        <w:tc>
          <w:tcPr>
            <w:tcW w:w="7666" w:type="dxa"/>
          </w:tcPr>
          <w:p w14:paraId="706CD96A" w14:textId="77777777" w:rsidR="00A10211" w:rsidRDefault="00A96C3F" w:rsidP="00E667D2">
            <w:pPr>
              <w:numPr>
                <w:ilvl w:val="0"/>
                <w:numId w:val="21"/>
              </w:numPr>
              <w:spacing w:line="264" w:lineRule="auto"/>
              <w:ind w:left="348"/>
              <w:jc w:val="both"/>
            </w:pPr>
            <w:r>
              <w:t>Приложение на 1 л. в 2 экз</w:t>
            </w:r>
            <w:r w:rsidR="00204D5D">
              <w:t>.</w:t>
            </w:r>
          </w:p>
          <w:p w14:paraId="1ADDA2CF" w14:textId="77777777" w:rsidR="00A10211" w:rsidRPr="008C29EE" w:rsidRDefault="00A10211" w:rsidP="00630E5C">
            <w:pPr>
              <w:numPr>
                <w:ilvl w:val="0"/>
                <w:numId w:val="21"/>
              </w:numPr>
              <w:spacing w:line="264" w:lineRule="auto"/>
              <w:ind w:left="348" w:right="-113"/>
              <w:jc w:val="both"/>
            </w:pPr>
            <w:r>
              <w:t>Приложение на 2 л. в 1 экз</w:t>
            </w:r>
            <w:r w:rsidRPr="00C10560">
              <w:t>.</w:t>
            </w:r>
          </w:p>
        </w:tc>
      </w:tr>
    </w:tbl>
    <w:p w14:paraId="0E97C148" w14:textId="77777777" w:rsidR="00A3050D" w:rsidRDefault="00A3050D" w:rsidP="00A3050D">
      <w:pPr>
        <w:spacing w:line="264" w:lineRule="auto"/>
        <w:jc w:val="both"/>
      </w:pPr>
    </w:p>
    <w:p w14:paraId="6EDE9995" w14:textId="77777777" w:rsidR="00A3050D" w:rsidRDefault="00A3050D" w:rsidP="00A3050D">
      <w:pPr>
        <w:spacing w:line="264" w:lineRule="auto"/>
        <w:jc w:val="both"/>
      </w:pPr>
    </w:p>
    <w:p w14:paraId="6CB6CC55" w14:textId="77777777" w:rsidR="00A3050D" w:rsidRDefault="0057475B" w:rsidP="004B237D">
      <w:pPr>
        <w:spacing w:line="264" w:lineRule="auto"/>
        <w:rPr>
          <w:b/>
          <w:bCs/>
        </w:rPr>
      </w:pPr>
      <w:r>
        <w:rPr>
          <w:b/>
          <w:bCs/>
        </w:rPr>
        <w:t>Д</w:t>
      </w:r>
      <w:r w:rsidR="00A3050D" w:rsidRPr="00114EFB">
        <w:rPr>
          <w:b/>
          <w:bCs/>
        </w:rPr>
        <w:t>иректор</w:t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</w:r>
      <w:r w:rsidR="00A3050D">
        <w:rPr>
          <w:b/>
          <w:bCs/>
        </w:rPr>
        <w:tab/>
        <w:t xml:space="preserve">      </w:t>
      </w:r>
      <w:r w:rsidR="00C14373">
        <w:rPr>
          <w:b/>
          <w:bCs/>
        </w:rPr>
        <w:t xml:space="preserve"> </w:t>
      </w:r>
      <w:r w:rsidR="00A3050D">
        <w:rPr>
          <w:b/>
          <w:bCs/>
        </w:rPr>
        <w:t xml:space="preserve"> </w:t>
      </w:r>
      <w:r>
        <w:rPr>
          <w:b/>
          <w:bCs/>
        </w:rPr>
        <w:t xml:space="preserve">                           А.В. Куценко</w:t>
      </w:r>
    </w:p>
    <w:p w14:paraId="3BC9C59A" w14:textId="77777777" w:rsidR="00E53628" w:rsidRDefault="00E53628" w:rsidP="004B237D">
      <w:pPr>
        <w:spacing w:line="264" w:lineRule="auto"/>
        <w:rPr>
          <w:b/>
          <w:bCs/>
        </w:rPr>
      </w:pPr>
    </w:p>
    <w:p w14:paraId="46AE6E00" w14:textId="77777777" w:rsidR="00E53628" w:rsidRPr="00114EFB" w:rsidRDefault="00E53628" w:rsidP="004B237D">
      <w:pPr>
        <w:spacing w:line="264" w:lineRule="auto"/>
        <w:rPr>
          <w:b/>
          <w:bCs/>
        </w:rPr>
      </w:pPr>
    </w:p>
    <w:p w14:paraId="2CBED3A9" w14:textId="77777777" w:rsidR="00A3050D" w:rsidRDefault="00A3050D" w:rsidP="00A3050D">
      <w:pPr>
        <w:pStyle w:val="ConsPlusNonformat"/>
        <w:jc w:val="right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FCAD62F" w14:textId="77777777" w:rsidR="001B3FC8" w:rsidRDefault="001B3FC8" w:rsidP="001B3FC8">
      <w:pPr>
        <w:pStyle w:val="ConsPlusNonformat"/>
        <w:jc w:val="right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387901C" w14:textId="77777777" w:rsidR="001B3FC8" w:rsidRDefault="001B3FC8" w:rsidP="001B3FC8">
      <w:pPr>
        <w:pStyle w:val="ConsPlusNonformat"/>
        <w:jc w:val="right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2B03D24" w14:textId="77777777" w:rsidR="00CE008A" w:rsidRDefault="00CE008A">
      <w:pPr>
        <w:rPr>
          <w:bCs/>
          <w:color w:val="000000"/>
        </w:rPr>
      </w:pPr>
    </w:p>
    <w:p w14:paraId="4E26660B" w14:textId="77777777" w:rsidR="00CE008A" w:rsidRDefault="00CE008A">
      <w:pPr>
        <w:rPr>
          <w:bCs/>
          <w:color w:val="000000"/>
        </w:rPr>
      </w:pPr>
    </w:p>
    <w:p w14:paraId="32259747" w14:textId="77777777" w:rsidR="00CE008A" w:rsidRDefault="00CE008A">
      <w:pPr>
        <w:rPr>
          <w:bCs/>
          <w:color w:val="000000"/>
        </w:rPr>
      </w:pPr>
    </w:p>
    <w:p w14:paraId="67294C1E" w14:textId="77777777" w:rsidR="00CE008A" w:rsidRDefault="00CE008A">
      <w:pPr>
        <w:rPr>
          <w:bCs/>
          <w:color w:val="000000"/>
        </w:rPr>
      </w:pPr>
    </w:p>
    <w:p w14:paraId="365A061F" w14:textId="77777777" w:rsidR="00CE008A" w:rsidRDefault="00CE008A">
      <w:pPr>
        <w:rPr>
          <w:bCs/>
          <w:color w:val="000000"/>
        </w:rPr>
      </w:pPr>
    </w:p>
    <w:p w14:paraId="36A9AA54" w14:textId="77777777" w:rsidR="00CE008A" w:rsidRDefault="00CE008A">
      <w:pPr>
        <w:rPr>
          <w:bCs/>
          <w:color w:val="000000"/>
        </w:rPr>
      </w:pPr>
    </w:p>
    <w:p w14:paraId="25F834E7" w14:textId="77777777" w:rsidR="00CE008A" w:rsidRDefault="00CE008A">
      <w:pPr>
        <w:rPr>
          <w:bCs/>
          <w:color w:val="000000"/>
        </w:rPr>
      </w:pPr>
    </w:p>
    <w:p w14:paraId="3E125A55" w14:textId="77777777" w:rsidR="00CE008A" w:rsidRDefault="00CE008A">
      <w:pPr>
        <w:rPr>
          <w:bCs/>
          <w:color w:val="000000"/>
        </w:rPr>
      </w:pPr>
    </w:p>
    <w:p w14:paraId="6120559B" w14:textId="77777777" w:rsidR="00CE008A" w:rsidRDefault="00CE008A">
      <w:pPr>
        <w:rPr>
          <w:bCs/>
          <w:color w:val="000000"/>
        </w:rPr>
      </w:pPr>
    </w:p>
    <w:p w14:paraId="3080F646" w14:textId="77777777" w:rsidR="00CE008A" w:rsidRDefault="00CE008A">
      <w:pPr>
        <w:rPr>
          <w:bCs/>
          <w:color w:val="000000"/>
        </w:rPr>
      </w:pPr>
    </w:p>
    <w:p w14:paraId="5E74A289" w14:textId="77777777" w:rsidR="00326E00" w:rsidRDefault="00326E00">
      <w:pPr>
        <w:rPr>
          <w:bCs/>
          <w:color w:val="000000"/>
        </w:rPr>
      </w:pPr>
    </w:p>
    <w:p w14:paraId="3B8C4A12" w14:textId="77777777" w:rsidR="00326E00" w:rsidRDefault="00326E00">
      <w:pPr>
        <w:rPr>
          <w:bCs/>
          <w:color w:val="000000"/>
        </w:rPr>
      </w:pPr>
    </w:p>
    <w:p w14:paraId="10026863" w14:textId="77777777" w:rsidR="00DA5A06" w:rsidRDefault="00DA5A06">
      <w:pPr>
        <w:rPr>
          <w:bCs/>
          <w:color w:val="000000"/>
        </w:rPr>
      </w:pPr>
    </w:p>
    <w:p w14:paraId="476B5B42" w14:textId="77777777" w:rsidR="00DA5A06" w:rsidRDefault="00DA5A06">
      <w:pPr>
        <w:rPr>
          <w:bCs/>
          <w:color w:val="000000"/>
        </w:rPr>
      </w:pPr>
    </w:p>
    <w:p w14:paraId="7C98BCC7" w14:textId="77777777" w:rsidR="00DA5A06" w:rsidRDefault="00DA5A06">
      <w:pPr>
        <w:rPr>
          <w:bCs/>
          <w:color w:val="000000"/>
        </w:rPr>
      </w:pPr>
    </w:p>
    <w:p w14:paraId="0A8F1B47" w14:textId="77777777" w:rsidR="00DA5A06" w:rsidRDefault="00DA5A06">
      <w:pPr>
        <w:rPr>
          <w:bCs/>
          <w:color w:val="000000"/>
        </w:rPr>
      </w:pPr>
    </w:p>
    <w:p w14:paraId="2F16255F" w14:textId="77777777" w:rsidR="00E60CB4" w:rsidRDefault="00E60CB4">
      <w:pPr>
        <w:rPr>
          <w:bCs/>
          <w:color w:val="000000"/>
        </w:rPr>
      </w:pPr>
    </w:p>
    <w:p w14:paraId="7FA47849" w14:textId="77777777" w:rsidR="00DA5A06" w:rsidRPr="00326E00" w:rsidRDefault="00DA5A06" w:rsidP="00DA5A06">
      <w:pPr>
        <w:pStyle w:val="ab"/>
        <w:rPr>
          <w:sz w:val="18"/>
          <w:szCs w:val="18"/>
        </w:rPr>
      </w:pPr>
      <w:r w:rsidRPr="00326E00">
        <w:rPr>
          <w:sz w:val="18"/>
          <w:szCs w:val="18"/>
        </w:rPr>
        <w:t>исп. Петров В.В.</w:t>
      </w:r>
    </w:p>
    <w:p w14:paraId="63A7935C" w14:textId="77777777" w:rsidR="006A639D" w:rsidRPr="00DA5A06" w:rsidRDefault="00DA5A06" w:rsidP="00DA5A06">
      <w:pPr>
        <w:pStyle w:val="ab"/>
        <w:rPr>
          <w:sz w:val="18"/>
          <w:szCs w:val="18"/>
        </w:rPr>
      </w:pPr>
      <w:r w:rsidRPr="00326E00">
        <w:rPr>
          <w:sz w:val="18"/>
          <w:szCs w:val="18"/>
        </w:rPr>
        <w:t>тел: +7 (000) 000-00-00</w:t>
      </w:r>
    </w:p>
    <w:sectPr w:rsidR="006A639D" w:rsidRPr="00DA5A06" w:rsidSect="00FE59FC">
      <w:pgSz w:w="11906" w:h="16838" w:code="9"/>
      <w:pgMar w:top="284" w:right="851" w:bottom="568" w:left="1134" w:header="0" w:footer="3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52349E" w14:textId="77777777" w:rsidR="00EA7F87" w:rsidRDefault="00EA7F87" w:rsidP="00DC4DFB">
      <w:r>
        <w:separator/>
      </w:r>
    </w:p>
  </w:endnote>
  <w:endnote w:type="continuationSeparator" w:id="0">
    <w:p w14:paraId="2BEA532B" w14:textId="77777777" w:rsidR="00EA7F87" w:rsidRDefault="00EA7F87" w:rsidP="00DC4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Proxima Nova Rg">
    <w:altName w:val="Arial"/>
    <w:panose1 w:val="020B0604020202020204"/>
    <w:charset w:val="00"/>
    <w:family w:val="auto"/>
    <w:notTrueType/>
    <w:pitch w:val="variable"/>
    <w:sig w:usb0="A00002EF" w:usb1="5000E0FB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02F062" w14:textId="77777777" w:rsidR="00EA7F87" w:rsidRDefault="00EA7F87" w:rsidP="00DC4DFB">
      <w:r>
        <w:separator/>
      </w:r>
    </w:p>
  </w:footnote>
  <w:footnote w:type="continuationSeparator" w:id="0">
    <w:p w14:paraId="4129BEC7" w14:textId="77777777" w:rsidR="00EA7F87" w:rsidRDefault="00EA7F87" w:rsidP="00DC4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5367A"/>
    <w:multiLevelType w:val="hybridMultilevel"/>
    <w:tmpl w:val="3B185CB4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B624F"/>
    <w:multiLevelType w:val="hybridMultilevel"/>
    <w:tmpl w:val="98F8F7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93288D"/>
    <w:multiLevelType w:val="hybridMultilevel"/>
    <w:tmpl w:val="AD8E995A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004773"/>
    <w:multiLevelType w:val="hybridMultilevel"/>
    <w:tmpl w:val="78BC2D9C"/>
    <w:lvl w:ilvl="0" w:tplc="26EEE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85D6B"/>
    <w:multiLevelType w:val="hybridMultilevel"/>
    <w:tmpl w:val="33F24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F4085"/>
    <w:multiLevelType w:val="hybridMultilevel"/>
    <w:tmpl w:val="CEC4B68C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287015"/>
    <w:multiLevelType w:val="hybridMultilevel"/>
    <w:tmpl w:val="6854D8B8"/>
    <w:lvl w:ilvl="0" w:tplc="F1560DC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C5B4E"/>
    <w:multiLevelType w:val="multilevel"/>
    <w:tmpl w:val="0B9CCF8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8" w15:restartNumberingAfterBreak="0">
    <w:nsid w:val="1BFD723E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22F77"/>
    <w:multiLevelType w:val="hybridMultilevel"/>
    <w:tmpl w:val="23A00D5A"/>
    <w:lvl w:ilvl="0" w:tplc="241839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6531A"/>
    <w:multiLevelType w:val="multilevel"/>
    <w:tmpl w:val="D268A11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11" w15:restartNumberingAfterBreak="0">
    <w:nsid w:val="21697F4D"/>
    <w:multiLevelType w:val="multilevel"/>
    <w:tmpl w:val="0B9CCF8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12" w15:restartNumberingAfterBreak="0">
    <w:nsid w:val="23DF5869"/>
    <w:multiLevelType w:val="hybridMultilevel"/>
    <w:tmpl w:val="ECF2B454"/>
    <w:lvl w:ilvl="0" w:tplc="50BE23A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32E8F"/>
    <w:multiLevelType w:val="hybridMultilevel"/>
    <w:tmpl w:val="9ECA3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01F31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A3DA9"/>
    <w:multiLevelType w:val="hybridMultilevel"/>
    <w:tmpl w:val="7A82729E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B0D94"/>
    <w:multiLevelType w:val="multilevel"/>
    <w:tmpl w:val="0B9CCF8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17" w15:restartNumberingAfterBreak="0">
    <w:nsid w:val="3E1909D1"/>
    <w:multiLevelType w:val="hybridMultilevel"/>
    <w:tmpl w:val="77E2890E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527C2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04E00"/>
    <w:multiLevelType w:val="multilevel"/>
    <w:tmpl w:val="D268A11C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20" w15:restartNumberingAfterBreak="0">
    <w:nsid w:val="430970DB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34011"/>
    <w:multiLevelType w:val="hybridMultilevel"/>
    <w:tmpl w:val="05329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DB2FB3"/>
    <w:multiLevelType w:val="hybridMultilevel"/>
    <w:tmpl w:val="1FCE9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E2A5E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AD44AB"/>
    <w:multiLevelType w:val="hybridMultilevel"/>
    <w:tmpl w:val="6B6ED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C7A96"/>
    <w:multiLevelType w:val="hybridMultilevel"/>
    <w:tmpl w:val="362A3446"/>
    <w:lvl w:ilvl="0" w:tplc="EFA06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A06E3F"/>
    <w:multiLevelType w:val="hybridMultilevel"/>
    <w:tmpl w:val="66D68A26"/>
    <w:lvl w:ilvl="0" w:tplc="B4C8F25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AC33C63"/>
    <w:multiLevelType w:val="hybridMultilevel"/>
    <w:tmpl w:val="8BA01FD4"/>
    <w:lvl w:ilvl="0" w:tplc="706AE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326132"/>
    <w:multiLevelType w:val="multilevel"/>
    <w:tmpl w:val="0B9CCF8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/>
      </w:rPr>
    </w:lvl>
  </w:abstractNum>
  <w:abstractNum w:abstractNumId="29" w15:restartNumberingAfterBreak="0">
    <w:nsid w:val="5C54593D"/>
    <w:multiLevelType w:val="hybridMultilevel"/>
    <w:tmpl w:val="0C9AEE20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0" w15:restartNumberingAfterBreak="0">
    <w:nsid w:val="612928E2"/>
    <w:multiLevelType w:val="hybridMultilevel"/>
    <w:tmpl w:val="1D6295B2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1" w15:restartNumberingAfterBreak="0">
    <w:nsid w:val="6138746F"/>
    <w:multiLevelType w:val="multilevel"/>
    <w:tmpl w:val="704234B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Zero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Zero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32" w15:restartNumberingAfterBreak="0">
    <w:nsid w:val="622020C5"/>
    <w:multiLevelType w:val="hybridMultilevel"/>
    <w:tmpl w:val="D9C63ADE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7C5B38"/>
    <w:multiLevelType w:val="hybridMultilevel"/>
    <w:tmpl w:val="66D68A26"/>
    <w:lvl w:ilvl="0" w:tplc="B4C8F25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7BC60D8"/>
    <w:multiLevelType w:val="hybridMultilevel"/>
    <w:tmpl w:val="1598C232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697D38CC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C1056"/>
    <w:multiLevelType w:val="hybridMultilevel"/>
    <w:tmpl w:val="1340F52A"/>
    <w:lvl w:ilvl="0" w:tplc="0A90955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7" w15:restartNumberingAfterBreak="0">
    <w:nsid w:val="6FCD60F2"/>
    <w:multiLevelType w:val="hybridMultilevel"/>
    <w:tmpl w:val="DCC6409C"/>
    <w:lvl w:ilvl="0" w:tplc="241839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126B0E"/>
    <w:multiLevelType w:val="hybridMultilevel"/>
    <w:tmpl w:val="A98C0C98"/>
    <w:lvl w:ilvl="0" w:tplc="7AD82A72">
      <w:start w:val="1"/>
      <w:numFmt w:val="decimal"/>
      <w:lvlText w:val="%12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ED63D7"/>
    <w:multiLevelType w:val="hybridMultilevel"/>
    <w:tmpl w:val="106AFC34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0" w15:restartNumberingAfterBreak="0">
    <w:nsid w:val="7600414D"/>
    <w:multiLevelType w:val="hybridMultilevel"/>
    <w:tmpl w:val="217E61A6"/>
    <w:lvl w:ilvl="0" w:tplc="99C8010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 w15:restartNumberingAfterBreak="0">
    <w:nsid w:val="7A0C6A5D"/>
    <w:multiLevelType w:val="hybridMultilevel"/>
    <w:tmpl w:val="205AA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F2096A"/>
    <w:multiLevelType w:val="hybridMultilevel"/>
    <w:tmpl w:val="E39ECE7A"/>
    <w:lvl w:ilvl="0" w:tplc="B314A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521C2"/>
    <w:multiLevelType w:val="hybridMultilevel"/>
    <w:tmpl w:val="B94AC1EA"/>
    <w:lvl w:ilvl="0" w:tplc="296A325E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78903466">
    <w:abstractNumId w:val="34"/>
  </w:num>
  <w:num w:numId="2" w16cid:durableId="1909143334">
    <w:abstractNumId w:val="25"/>
  </w:num>
  <w:num w:numId="3" w16cid:durableId="208226734">
    <w:abstractNumId w:val="36"/>
  </w:num>
  <w:num w:numId="4" w16cid:durableId="230313240">
    <w:abstractNumId w:val="12"/>
  </w:num>
  <w:num w:numId="5" w16cid:durableId="2047944519">
    <w:abstractNumId w:val="43"/>
  </w:num>
  <w:num w:numId="6" w16cid:durableId="1885823559">
    <w:abstractNumId w:val="33"/>
  </w:num>
  <w:num w:numId="7" w16cid:durableId="1580866977">
    <w:abstractNumId w:val="11"/>
  </w:num>
  <w:num w:numId="8" w16cid:durableId="1809007173">
    <w:abstractNumId w:val="15"/>
  </w:num>
  <w:num w:numId="9" w16cid:durableId="407191913">
    <w:abstractNumId w:val="19"/>
  </w:num>
  <w:num w:numId="10" w16cid:durableId="1245799420">
    <w:abstractNumId w:val="17"/>
  </w:num>
  <w:num w:numId="11" w16cid:durableId="2073386392">
    <w:abstractNumId w:val="38"/>
  </w:num>
  <w:num w:numId="12" w16cid:durableId="1242832269">
    <w:abstractNumId w:val="10"/>
  </w:num>
  <w:num w:numId="13" w16cid:durableId="1540242044">
    <w:abstractNumId w:val="28"/>
  </w:num>
  <w:num w:numId="14" w16cid:durableId="1085109213">
    <w:abstractNumId w:val="7"/>
  </w:num>
  <w:num w:numId="15" w16cid:durableId="1421415637">
    <w:abstractNumId w:val="22"/>
  </w:num>
  <w:num w:numId="16" w16cid:durableId="823819880">
    <w:abstractNumId w:val="1"/>
  </w:num>
  <w:num w:numId="17" w16cid:durableId="849024042">
    <w:abstractNumId w:val="16"/>
  </w:num>
  <w:num w:numId="18" w16cid:durableId="1810323345">
    <w:abstractNumId w:val="31"/>
  </w:num>
  <w:num w:numId="19" w16cid:durableId="949968000">
    <w:abstractNumId w:val="26"/>
  </w:num>
  <w:num w:numId="20" w16cid:durableId="404453026">
    <w:abstractNumId w:val="23"/>
  </w:num>
  <w:num w:numId="21" w16cid:durableId="1922057284">
    <w:abstractNumId w:val="35"/>
  </w:num>
  <w:num w:numId="22" w16cid:durableId="1520006581">
    <w:abstractNumId w:val="14"/>
  </w:num>
  <w:num w:numId="23" w16cid:durableId="1068771602">
    <w:abstractNumId w:val="20"/>
  </w:num>
  <w:num w:numId="24" w16cid:durableId="271018557">
    <w:abstractNumId w:val="8"/>
  </w:num>
  <w:num w:numId="25" w16cid:durableId="948899285">
    <w:abstractNumId w:val="18"/>
  </w:num>
  <w:num w:numId="26" w16cid:durableId="1467429674">
    <w:abstractNumId w:val="41"/>
  </w:num>
  <w:num w:numId="27" w16cid:durableId="2015569896">
    <w:abstractNumId w:val="6"/>
  </w:num>
  <w:num w:numId="28" w16cid:durableId="1178689285">
    <w:abstractNumId w:val="0"/>
  </w:num>
  <w:num w:numId="29" w16cid:durableId="1657223997">
    <w:abstractNumId w:val="2"/>
  </w:num>
  <w:num w:numId="30" w16cid:durableId="1299652139">
    <w:abstractNumId w:val="5"/>
  </w:num>
  <w:num w:numId="31" w16cid:durableId="2077168302">
    <w:abstractNumId w:val="37"/>
  </w:num>
  <w:num w:numId="32" w16cid:durableId="2063209536">
    <w:abstractNumId w:val="9"/>
  </w:num>
  <w:num w:numId="33" w16cid:durableId="2065060743">
    <w:abstractNumId w:val="32"/>
  </w:num>
  <w:num w:numId="34" w16cid:durableId="376128409">
    <w:abstractNumId w:val="29"/>
  </w:num>
  <w:num w:numId="35" w16cid:durableId="1172405407">
    <w:abstractNumId w:val="39"/>
  </w:num>
  <w:num w:numId="36" w16cid:durableId="1819881364">
    <w:abstractNumId w:val="30"/>
  </w:num>
  <w:num w:numId="37" w16cid:durableId="1748845740">
    <w:abstractNumId w:val="24"/>
  </w:num>
  <w:num w:numId="38" w16cid:durableId="728653060">
    <w:abstractNumId w:val="42"/>
  </w:num>
  <w:num w:numId="39" w16cid:durableId="1469123835">
    <w:abstractNumId w:val="4"/>
  </w:num>
  <w:num w:numId="40" w16cid:durableId="1085570443">
    <w:abstractNumId w:val="3"/>
  </w:num>
  <w:num w:numId="41" w16cid:durableId="240411460">
    <w:abstractNumId w:val="13"/>
  </w:num>
  <w:num w:numId="42" w16cid:durableId="463886350">
    <w:abstractNumId w:val="27"/>
  </w:num>
  <w:num w:numId="43" w16cid:durableId="1341153837">
    <w:abstractNumId w:val="21"/>
  </w:num>
  <w:num w:numId="44" w16cid:durableId="903565378">
    <w:abstractNumId w:val="4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attachedTemplate r:id="rId1"/>
  <w:documentProtection w:edit="readOnly" w:enforcement="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680"/>
    <w:rsid w:val="00000C94"/>
    <w:rsid w:val="00002B21"/>
    <w:rsid w:val="00003562"/>
    <w:rsid w:val="0000685B"/>
    <w:rsid w:val="00006FD8"/>
    <w:rsid w:val="00007250"/>
    <w:rsid w:val="00007820"/>
    <w:rsid w:val="00007A87"/>
    <w:rsid w:val="00010C14"/>
    <w:rsid w:val="0001180C"/>
    <w:rsid w:val="00012797"/>
    <w:rsid w:val="00012CB7"/>
    <w:rsid w:val="000137B7"/>
    <w:rsid w:val="00015202"/>
    <w:rsid w:val="00017D11"/>
    <w:rsid w:val="0002162E"/>
    <w:rsid w:val="00022704"/>
    <w:rsid w:val="00025584"/>
    <w:rsid w:val="000269C5"/>
    <w:rsid w:val="000277E5"/>
    <w:rsid w:val="00032D46"/>
    <w:rsid w:val="000338A9"/>
    <w:rsid w:val="000341C4"/>
    <w:rsid w:val="00034FB0"/>
    <w:rsid w:val="00035D9A"/>
    <w:rsid w:val="000364FE"/>
    <w:rsid w:val="00037BE0"/>
    <w:rsid w:val="00042467"/>
    <w:rsid w:val="00042CB6"/>
    <w:rsid w:val="0004343E"/>
    <w:rsid w:val="00044820"/>
    <w:rsid w:val="00044B9D"/>
    <w:rsid w:val="0004538C"/>
    <w:rsid w:val="00046E9B"/>
    <w:rsid w:val="00047C14"/>
    <w:rsid w:val="000512EB"/>
    <w:rsid w:val="0005236B"/>
    <w:rsid w:val="000532FD"/>
    <w:rsid w:val="000535E2"/>
    <w:rsid w:val="00053CBB"/>
    <w:rsid w:val="00053E46"/>
    <w:rsid w:val="00055040"/>
    <w:rsid w:val="00056D8C"/>
    <w:rsid w:val="00060D3E"/>
    <w:rsid w:val="00062268"/>
    <w:rsid w:val="00062569"/>
    <w:rsid w:val="00062E44"/>
    <w:rsid w:val="00063EC4"/>
    <w:rsid w:val="000643C7"/>
    <w:rsid w:val="00064933"/>
    <w:rsid w:val="00065EC0"/>
    <w:rsid w:val="00065F23"/>
    <w:rsid w:val="00070D50"/>
    <w:rsid w:val="00071210"/>
    <w:rsid w:val="00072E4C"/>
    <w:rsid w:val="00073328"/>
    <w:rsid w:val="000734D9"/>
    <w:rsid w:val="00074913"/>
    <w:rsid w:val="00075E64"/>
    <w:rsid w:val="00076095"/>
    <w:rsid w:val="000778D3"/>
    <w:rsid w:val="00077AC6"/>
    <w:rsid w:val="000805B4"/>
    <w:rsid w:val="0008076C"/>
    <w:rsid w:val="00080AEC"/>
    <w:rsid w:val="0008320F"/>
    <w:rsid w:val="00084648"/>
    <w:rsid w:val="000848E7"/>
    <w:rsid w:val="00087288"/>
    <w:rsid w:val="00090885"/>
    <w:rsid w:val="00090ABF"/>
    <w:rsid w:val="000927FA"/>
    <w:rsid w:val="00093B99"/>
    <w:rsid w:val="00094542"/>
    <w:rsid w:val="00094F3F"/>
    <w:rsid w:val="00096076"/>
    <w:rsid w:val="00097866"/>
    <w:rsid w:val="000A3334"/>
    <w:rsid w:val="000A3D0A"/>
    <w:rsid w:val="000A4287"/>
    <w:rsid w:val="000A42C7"/>
    <w:rsid w:val="000A524C"/>
    <w:rsid w:val="000A5A7A"/>
    <w:rsid w:val="000A7E5F"/>
    <w:rsid w:val="000B02F7"/>
    <w:rsid w:val="000B10BD"/>
    <w:rsid w:val="000B2266"/>
    <w:rsid w:val="000B26DC"/>
    <w:rsid w:val="000B5293"/>
    <w:rsid w:val="000B52EB"/>
    <w:rsid w:val="000C2050"/>
    <w:rsid w:val="000C2839"/>
    <w:rsid w:val="000C29EA"/>
    <w:rsid w:val="000C3096"/>
    <w:rsid w:val="000C3B2A"/>
    <w:rsid w:val="000C55A1"/>
    <w:rsid w:val="000D1DED"/>
    <w:rsid w:val="000D2939"/>
    <w:rsid w:val="000D2D07"/>
    <w:rsid w:val="000D3109"/>
    <w:rsid w:val="000D37CB"/>
    <w:rsid w:val="000D5D89"/>
    <w:rsid w:val="000D6BC4"/>
    <w:rsid w:val="000D7E84"/>
    <w:rsid w:val="000E03E9"/>
    <w:rsid w:val="000E1EA5"/>
    <w:rsid w:val="000E2048"/>
    <w:rsid w:val="000E2EC2"/>
    <w:rsid w:val="000E2FEB"/>
    <w:rsid w:val="000E438C"/>
    <w:rsid w:val="000E495F"/>
    <w:rsid w:val="000E4D47"/>
    <w:rsid w:val="000E621B"/>
    <w:rsid w:val="000E6F04"/>
    <w:rsid w:val="000E73B0"/>
    <w:rsid w:val="000F06CD"/>
    <w:rsid w:val="000F0E8B"/>
    <w:rsid w:val="000F1235"/>
    <w:rsid w:val="000F17A1"/>
    <w:rsid w:val="000F1D8C"/>
    <w:rsid w:val="000F2467"/>
    <w:rsid w:val="000F3577"/>
    <w:rsid w:val="000F3A50"/>
    <w:rsid w:val="000F5F14"/>
    <w:rsid w:val="000F6E06"/>
    <w:rsid w:val="000F76B2"/>
    <w:rsid w:val="001012AB"/>
    <w:rsid w:val="00102B76"/>
    <w:rsid w:val="00102B8F"/>
    <w:rsid w:val="00102B95"/>
    <w:rsid w:val="00104B5E"/>
    <w:rsid w:val="00104EE7"/>
    <w:rsid w:val="00105700"/>
    <w:rsid w:val="00106842"/>
    <w:rsid w:val="001077E7"/>
    <w:rsid w:val="001078A6"/>
    <w:rsid w:val="00111197"/>
    <w:rsid w:val="00111F18"/>
    <w:rsid w:val="001137C5"/>
    <w:rsid w:val="00113A0F"/>
    <w:rsid w:val="00113E32"/>
    <w:rsid w:val="00114934"/>
    <w:rsid w:val="001149A5"/>
    <w:rsid w:val="0011563B"/>
    <w:rsid w:val="00115803"/>
    <w:rsid w:val="00116CE8"/>
    <w:rsid w:val="00117FAD"/>
    <w:rsid w:val="001208F9"/>
    <w:rsid w:val="00120A7B"/>
    <w:rsid w:val="00122174"/>
    <w:rsid w:val="00123417"/>
    <w:rsid w:val="00124F23"/>
    <w:rsid w:val="001259D8"/>
    <w:rsid w:val="00125DDD"/>
    <w:rsid w:val="00126B3F"/>
    <w:rsid w:val="001301BB"/>
    <w:rsid w:val="00131CDE"/>
    <w:rsid w:val="00131EDA"/>
    <w:rsid w:val="001328C8"/>
    <w:rsid w:val="0013373D"/>
    <w:rsid w:val="0013650D"/>
    <w:rsid w:val="00137E49"/>
    <w:rsid w:val="00140273"/>
    <w:rsid w:val="00140E78"/>
    <w:rsid w:val="001419AD"/>
    <w:rsid w:val="00141ACF"/>
    <w:rsid w:val="00143A2F"/>
    <w:rsid w:val="00150949"/>
    <w:rsid w:val="00151721"/>
    <w:rsid w:val="001521DF"/>
    <w:rsid w:val="001537AC"/>
    <w:rsid w:val="00153E00"/>
    <w:rsid w:val="001545CD"/>
    <w:rsid w:val="001559C0"/>
    <w:rsid w:val="00157E98"/>
    <w:rsid w:val="00160BDF"/>
    <w:rsid w:val="00160C7E"/>
    <w:rsid w:val="00161F81"/>
    <w:rsid w:val="00165DC1"/>
    <w:rsid w:val="001660DE"/>
    <w:rsid w:val="00166536"/>
    <w:rsid w:val="001675EA"/>
    <w:rsid w:val="00167694"/>
    <w:rsid w:val="00167911"/>
    <w:rsid w:val="001701F6"/>
    <w:rsid w:val="0017109C"/>
    <w:rsid w:val="00171539"/>
    <w:rsid w:val="00173292"/>
    <w:rsid w:val="00174313"/>
    <w:rsid w:val="00175AA3"/>
    <w:rsid w:val="001827B1"/>
    <w:rsid w:val="00184448"/>
    <w:rsid w:val="001861A2"/>
    <w:rsid w:val="00190696"/>
    <w:rsid w:val="00191483"/>
    <w:rsid w:val="0019154B"/>
    <w:rsid w:val="00192191"/>
    <w:rsid w:val="0019352F"/>
    <w:rsid w:val="00193F47"/>
    <w:rsid w:val="00194872"/>
    <w:rsid w:val="00195798"/>
    <w:rsid w:val="001960AE"/>
    <w:rsid w:val="001963E7"/>
    <w:rsid w:val="001975ED"/>
    <w:rsid w:val="001A0163"/>
    <w:rsid w:val="001A125B"/>
    <w:rsid w:val="001A1826"/>
    <w:rsid w:val="001A1853"/>
    <w:rsid w:val="001A1A85"/>
    <w:rsid w:val="001A4367"/>
    <w:rsid w:val="001A55A6"/>
    <w:rsid w:val="001A5F50"/>
    <w:rsid w:val="001A7209"/>
    <w:rsid w:val="001A7CE2"/>
    <w:rsid w:val="001A7E7F"/>
    <w:rsid w:val="001B2B2A"/>
    <w:rsid w:val="001B3FC8"/>
    <w:rsid w:val="001B4283"/>
    <w:rsid w:val="001B6E79"/>
    <w:rsid w:val="001C0122"/>
    <w:rsid w:val="001C174A"/>
    <w:rsid w:val="001C1F7F"/>
    <w:rsid w:val="001C1FEE"/>
    <w:rsid w:val="001C21EE"/>
    <w:rsid w:val="001C2ECC"/>
    <w:rsid w:val="001C3AE0"/>
    <w:rsid w:val="001C49AC"/>
    <w:rsid w:val="001C557A"/>
    <w:rsid w:val="001C55D8"/>
    <w:rsid w:val="001C5EEE"/>
    <w:rsid w:val="001C60C9"/>
    <w:rsid w:val="001C61AE"/>
    <w:rsid w:val="001C7516"/>
    <w:rsid w:val="001D25F6"/>
    <w:rsid w:val="001D2BD3"/>
    <w:rsid w:val="001D3CEA"/>
    <w:rsid w:val="001D4EE8"/>
    <w:rsid w:val="001D6162"/>
    <w:rsid w:val="001D7B0F"/>
    <w:rsid w:val="001D7B8C"/>
    <w:rsid w:val="001E0459"/>
    <w:rsid w:val="001E0C10"/>
    <w:rsid w:val="001E1706"/>
    <w:rsid w:val="001E2A36"/>
    <w:rsid w:val="001E382B"/>
    <w:rsid w:val="001E4214"/>
    <w:rsid w:val="001E5271"/>
    <w:rsid w:val="001E56C5"/>
    <w:rsid w:val="001E68A0"/>
    <w:rsid w:val="001E7084"/>
    <w:rsid w:val="001E735D"/>
    <w:rsid w:val="001E7439"/>
    <w:rsid w:val="001F021A"/>
    <w:rsid w:val="001F0D02"/>
    <w:rsid w:val="001F5908"/>
    <w:rsid w:val="001F67CE"/>
    <w:rsid w:val="00200840"/>
    <w:rsid w:val="00200A48"/>
    <w:rsid w:val="0020265C"/>
    <w:rsid w:val="00204783"/>
    <w:rsid w:val="00204819"/>
    <w:rsid w:val="00204D5D"/>
    <w:rsid w:val="002062A1"/>
    <w:rsid w:val="002068AA"/>
    <w:rsid w:val="002104BD"/>
    <w:rsid w:val="002139B4"/>
    <w:rsid w:val="00213B6B"/>
    <w:rsid w:val="00214F6B"/>
    <w:rsid w:val="00215DDA"/>
    <w:rsid w:val="00215FE2"/>
    <w:rsid w:val="00217779"/>
    <w:rsid w:val="002206F6"/>
    <w:rsid w:val="002215A1"/>
    <w:rsid w:val="002248A6"/>
    <w:rsid w:val="00224A6C"/>
    <w:rsid w:val="00225B90"/>
    <w:rsid w:val="00225EC9"/>
    <w:rsid w:val="00227719"/>
    <w:rsid w:val="00227790"/>
    <w:rsid w:val="00230B82"/>
    <w:rsid w:val="0023139B"/>
    <w:rsid w:val="00231CC5"/>
    <w:rsid w:val="00231F79"/>
    <w:rsid w:val="00231FE5"/>
    <w:rsid w:val="00232254"/>
    <w:rsid w:val="002325F2"/>
    <w:rsid w:val="00233059"/>
    <w:rsid w:val="0023464A"/>
    <w:rsid w:val="0023668F"/>
    <w:rsid w:val="00236F67"/>
    <w:rsid w:val="002373BB"/>
    <w:rsid w:val="002373C9"/>
    <w:rsid w:val="00244B1C"/>
    <w:rsid w:val="002508AB"/>
    <w:rsid w:val="002523C7"/>
    <w:rsid w:val="00252AF3"/>
    <w:rsid w:val="0025362D"/>
    <w:rsid w:val="002543A7"/>
    <w:rsid w:val="00255EAE"/>
    <w:rsid w:val="00262962"/>
    <w:rsid w:val="002629C9"/>
    <w:rsid w:val="00264FC2"/>
    <w:rsid w:val="00267B91"/>
    <w:rsid w:val="00267F7D"/>
    <w:rsid w:val="00270219"/>
    <w:rsid w:val="00270906"/>
    <w:rsid w:val="00270B11"/>
    <w:rsid w:val="002723E3"/>
    <w:rsid w:val="002725BA"/>
    <w:rsid w:val="00273B3C"/>
    <w:rsid w:val="0027444F"/>
    <w:rsid w:val="0027691B"/>
    <w:rsid w:val="002810FC"/>
    <w:rsid w:val="00281D8A"/>
    <w:rsid w:val="00284FC0"/>
    <w:rsid w:val="002862F2"/>
    <w:rsid w:val="00286782"/>
    <w:rsid w:val="002918BB"/>
    <w:rsid w:val="00291E03"/>
    <w:rsid w:val="00292C46"/>
    <w:rsid w:val="00294498"/>
    <w:rsid w:val="0029537D"/>
    <w:rsid w:val="00297389"/>
    <w:rsid w:val="002976CB"/>
    <w:rsid w:val="002A0102"/>
    <w:rsid w:val="002A0208"/>
    <w:rsid w:val="002A0539"/>
    <w:rsid w:val="002A12D2"/>
    <w:rsid w:val="002A1ECE"/>
    <w:rsid w:val="002A2BAC"/>
    <w:rsid w:val="002A44C6"/>
    <w:rsid w:val="002A460C"/>
    <w:rsid w:val="002A5D3C"/>
    <w:rsid w:val="002A6058"/>
    <w:rsid w:val="002A6215"/>
    <w:rsid w:val="002B00D3"/>
    <w:rsid w:val="002B04BB"/>
    <w:rsid w:val="002B1AFE"/>
    <w:rsid w:val="002B1E81"/>
    <w:rsid w:val="002B4AD7"/>
    <w:rsid w:val="002B6118"/>
    <w:rsid w:val="002B6992"/>
    <w:rsid w:val="002B77E6"/>
    <w:rsid w:val="002C0991"/>
    <w:rsid w:val="002C2412"/>
    <w:rsid w:val="002C2EFC"/>
    <w:rsid w:val="002C3A07"/>
    <w:rsid w:val="002C4DDF"/>
    <w:rsid w:val="002C526F"/>
    <w:rsid w:val="002C6443"/>
    <w:rsid w:val="002C75EF"/>
    <w:rsid w:val="002C7F2A"/>
    <w:rsid w:val="002D17E8"/>
    <w:rsid w:val="002D2D48"/>
    <w:rsid w:val="002D3267"/>
    <w:rsid w:val="002D42BC"/>
    <w:rsid w:val="002D43F2"/>
    <w:rsid w:val="002D5C62"/>
    <w:rsid w:val="002E0702"/>
    <w:rsid w:val="002E0EFA"/>
    <w:rsid w:val="002E1CC7"/>
    <w:rsid w:val="002E2AD6"/>
    <w:rsid w:val="002E2D58"/>
    <w:rsid w:val="002E36CB"/>
    <w:rsid w:val="002E70D0"/>
    <w:rsid w:val="002F4A2F"/>
    <w:rsid w:val="002F4AFF"/>
    <w:rsid w:val="002F5938"/>
    <w:rsid w:val="002F613E"/>
    <w:rsid w:val="002F70E4"/>
    <w:rsid w:val="00300A34"/>
    <w:rsid w:val="00301F1C"/>
    <w:rsid w:val="00302C48"/>
    <w:rsid w:val="00302EF0"/>
    <w:rsid w:val="00302FB8"/>
    <w:rsid w:val="00305BC6"/>
    <w:rsid w:val="00310E6D"/>
    <w:rsid w:val="00310F5E"/>
    <w:rsid w:val="003117CA"/>
    <w:rsid w:val="00311D15"/>
    <w:rsid w:val="003176C6"/>
    <w:rsid w:val="00320699"/>
    <w:rsid w:val="003254A3"/>
    <w:rsid w:val="0032639E"/>
    <w:rsid w:val="00326E00"/>
    <w:rsid w:val="003275E6"/>
    <w:rsid w:val="0032774B"/>
    <w:rsid w:val="0033006A"/>
    <w:rsid w:val="003302B4"/>
    <w:rsid w:val="003322E5"/>
    <w:rsid w:val="003355BA"/>
    <w:rsid w:val="00335FE6"/>
    <w:rsid w:val="00341327"/>
    <w:rsid w:val="00341635"/>
    <w:rsid w:val="00342A9A"/>
    <w:rsid w:val="00344915"/>
    <w:rsid w:val="00345AB2"/>
    <w:rsid w:val="00346193"/>
    <w:rsid w:val="003478EC"/>
    <w:rsid w:val="00350610"/>
    <w:rsid w:val="00351370"/>
    <w:rsid w:val="00352A9A"/>
    <w:rsid w:val="0035395D"/>
    <w:rsid w:val="00353AFD"/>
    <w:rsid w:val="00354E96"/>
    <w:rsid w:val="00355BA1"/>
    <w:rsid w:val="0035628D"/>
    <w:rsid w:val="00356EB6"/>
    <w:rsid w:val="0035705C"/>
    <w:rsid w:val="0036018D"/>
    <w:rsid w:val="00362B63"/>
    <w:rsid w:val="00365A2C"/>
    <w:rsid w:val="00370C59"/>
    <w:rsid w:val="003713E0"/>
    <w:rsid w:val="0037317A"/>
    <w:rsid w:val="00373AC5"/>
    <w:rsid w:val="0037495C"/>
    <w:rsid w:val="00374CCE"/>
    <w:rsid w:val="003779D9"/>
    <w:rsid w:val="003813EA"/>
    <w:rsid w:val="00383B4F"/>
    <w:rsid w:val="003847E9"/>
    <w:rsid w:val="00385570"/>
    <w:rsid w:val="00385860"/>
    <w:rsid w:val="00387825"/>
    <w:rsid w:val="0039005D"/>
    <w:rsid w:val="00391395"/>
    <w:rsid w:val="003918C4"/>
    <w:rsid w:val="00392D27"/>
    <w:rsid w:val="00393488"/>
    <w:rsid w:val="003A050A"/>
    <w:rsid w:val="003A2D48"/>
    <w:rsid w:val="003A3ED5"/>
    <w:rsid w:val="003A54AA"/>
    <w:rsid w:val="003A56D0"/>
    <w:rsid w:val="003A5E5D"/>
    <w:rsid w:val="003A6192"/>
    <w:rsid w:val="003B0780"/>
    <w:rsid w:val="003B1428"/>
    <w:rsid w:val="003B1DC7"/>
    <w:rsid w:val="003B23ED"/>
    <w:rsid w:val="003B2537"/>
    <w:rsid w:val="003B27BB"/>
    <w:rsid w:val="003B3D8A"/>
    <w:rsid w:val="003B42FE"/>
    <w:rsid w:val="003B5347"/>
    <w:rsid w:val="003B5441"/>
    <w:rsid w:val="003B5996"/>
    <w:rsid w:val="003B68A6"/>
    <w:rsid w:val="003C03A8"/>
    <w:rsid w:val="003C0F9F"/>
    <w:rsid w:val="003C2BD6"/>
    <w:rsid w:val="003C30C4"/>
    <w:rsid w:val="003C4E38"/>
    <w:rsid w:val="003C5550"/>
    <w:rsid w:val="003C5C83"/>
    <w:rsid w:val="003C6DFA"/>
    <w:rsid w:val="003D0A10"/>
    <w:rsid w:val="003D115A"/>
    <w:rsid w:val="003D16C7"/>
    <w:rsid w:val="003D17D5"/>
    <w:rsid w:val="003D322D"/>
    <w:rsid w:val="003D3857"/>
    <w:rsid w:val="003D5E86"/>
    <w:rsid w:val="003D6E3D"/>
    <w:rsid w:val="003D7506"/>
    <w:rsid w:val="003D787B"/>
    <w:rsid w:val="003E0981"/>
    <w:rsid w:val="003E0DA7"/>
    <w:rsid w:val="003E1CC0"/>
    <w:rsid w:val="003E24E0"/>
    <w:rsid w:val="003F09BB"/>
    <w:rsid w:val="003F2764"/>
    <w:rsid w:val="003F2D08"/>
    <w:rsid w:val="003F4C80"/>
    <w:rsid w:val="00401758"/>
    <w:rsid w:val="00401A3D"/>
    <w:rsid w:val="004025C0"/>
    <w:rsid w:val="00403ACF"/>
    <w:rsid w:val="00404751"/>
    <w:rsid w:val="004061B2"/>
    <w:rsid w:val="00410794"/>
    <w:rsid w:val="0041155E"/>
    <w:rsid w:val="0041163A"/>
    <w:rsid w:val="00412507"/>
    <w:rsid w:val="00412625"/>
    <w:rsid w:val="0041349E"/>
    <w:rsid w:val="00413A06"/>
    <w:rsid w:val="00414A6E"/>
    <w:rsid w:val="00421704"/>
    <w:rsid w:val="0042315E"/>
    <w:rsid w:val="004237B1"/>
    <w:rsid w:val="004247BB"/>
    <w:rsid w:val="00427377"/>
    <w:rsid w:val="004304A4"/>
    <w:rsid w:val="00430CCF"/>
    <w:rsid w:val="00432E5D"/>
    <w:rsid w:val="00433B50"/>
    <w:rsid w:val="00433C87"/>
    <w:rsid w:val="00434284"/>
    <w:rsid w:val="004356E8"/>
    <w:rsid w:val="00435CB5"/>
    <w:rsid w:val="00441DB5"/>
    <w:rsid w:val="00444712"/>
    <w:rsid w:val="00444BEB"/>
    <w:rsid w:val="00444F69"/>
    <w:rsid w:val="00445D6E"/>
    <w:rsid w:val="00446488"/>
    <w:rsid w:val="00447051"/>
    <w:rsid w:val="00450F5F"/>
    <w:rsid w:val="00451887"/>
    <w:rsid w:val="0045222E"/>
    <w:rsid w:val="004524DD"/>
    <w:rsid w:val="00453F2C"/>
    <w:rsid w:val="004577FE"/>
    <w:rsid w:val="00464330"/>
    <w:rsid w:val="004651B3"/>
    <w:rsid w:val="004652D7"/>
    <w:rsid w:val="0046585E"/>
    <w:rsid w:val="004666B2"/>
    <w:rsid w:val="00470CFE"/>
    <w:rsid w:val="004717CE"/>
    <w:rsid w:val="00474E66"/>
    <w:rsid w:val="00475ACE"/>
    <w:rsid w:val="00481129"/>
    <w:rsid w:val="0048159A"/>
    <w:rsid w:val="00481C70"/>
    <w:rsid w:val="00482111"/>
    <w:rsid w:val="004821DD"/>
    <w:rsid w:val="00482D08"/>
    <w:rsid w:val="004833FA"/>
    <w:rsid w:val="004853BA"/>
    <w:rsid w:val="004863EE"/>
    <w:rsid w:val="00486A84"/>
    <w:rsid w:val="00486F92"/>
    <w:rsid w:val="00491893"/>
    <w:rsid w:val="004928D2"/>
    <w:rsid w:val="00493A18"/>
    <w:rsid w:val="00493E07"/>
    <w:rsid w:val="00493E5A"/>
    <w:rsid w:val="004950E6"/>
    <w:rsid w:val="00495FA4"/>
    <w:rsid w:val="004A00DA"/>
    <w:rsid w:val="004A0523"/>
    <w:rsid w:val="004A0FB0"/>
    <w:rsid w:val="004A148A"/>
    <w:rsid w:val="004A1A10"/>
    <w:rsid w:val="004A346A"/>
    <w:rsid w:val="004A3814"/>
    <w:rsid w:val="004A55F5"/>
    <w:rsid w:val="004A5867"/>
    <w:rsid w:val="004A5C8C"/>
    <w:rsid w:val="004A5D10"/>
    <w:rsid w:val="004A6686"/>
    <w:rsid w:val="004A6D7F"/>
    <w:rsid w:val="004A76F5"/>
    <w:rsid w:val="004B15FE"/>
    <w:rsid w:val="004B237D"/>
    <w:rsid w:val="004B25D9"/>
    <w:rsid w:val="004B463D"/>
    <w:rsid w:val="004B53E7"/>
    <w:rsid w:val="004B577E"/>
    <w:rsid w:val="004B66EA"/>
    <w:rsid w:val="004C083A"/>
    <w:rsid w:val="004C1876"/>
    <w:rsid w:val="004C239A"/>
    <w:rsid w:val="004C2C8D"/>
    <w:rsid w:val="004C36C4"/>
    <w:rsid w:val="004C432F"/>
    <w:rsid w:val="004C4860"/>
    <w:rsid w:val="004C4A7C"/>
    <w:rsid w:val="004C5A7A"/>
    <w:rsid w:val="004D00D0"/>
    <w:rsid w:val="004D0C0D"/>
    <w:rsid w:val="004D3D1B"/>
    <w:rsid w:val="004D64B7"/>
    <w:rsid w:val="004D673F"/>
    <w:rsid w:val="004E0160"/>
    <w:rsid w:val="004E04DF"/>
    <w:rsid w:val="004E0E8C"/>
    <w:rsid w:val="004E11C9"/>
    <w:rsid w:val="004E19CD"/>
    <w:rsid w:val="004E3015"/>
    <w:rsid w:val="004E54F1"/>
    <w:rsid w:val="004E57DE"/>
    <w:rsid w:val="004E6B96"/>
    <w:rsid w:val="004F5C07"/>
    <w:rsid w:val="004F6CA4"/>
    <w:rsid w:val="004F6FB0"/>
    <w:rsid w:val="005001DE"/>
    <w:rsid w:val="005009CA"/>
    <w:rsid w:val="00500C6C"/>
    <w:rsid w:val="0050156E"/>
    <w:rsid w:val="0050162A"/>
    <w:rsid w:val="00501A81"/>
    <w:rsid w:val="005026F7"/>
    <w:rsid w:val="00502DCC"/>
    <w:rsid w:val="00503BDE"/>
    <w:rsid w:val="00504B01"/>
    <w:rsid w:val="00505117"/>
    <w:rsid w:val="00506DBC"/>
    <w:rsid w:val="0050717D"/>
    <w:rsid w:val="005110A7"/>
    <w:rsid w:val="0051237B"/>
    <w:rsid w:val="0051281F"/>
    <w:rsid w:val="0051303F"/>
    <w:rsid w:val="00513D21"/>
    <w:rsid w:val="00520150"/>
    <w:rsid w:val="005212F4"/>
    <w:rsid w:val="005214A6"/>
    <w:rsid w:val="00521599"/>
    <w:rsid w:val="00521A35"/>
    <w:rsid w:val="00522709"/>
    <w:rsid w:val="00522B80"/>
    <w:rsid w:val="00523024"/>
    <w:rsid w:val="00523743"/>
    <w:rsid w:val="00524132"/>
    <w:rsid w:val="00527249"/>
    <w:rsid w:val="00531B25"/>
    <w:rsid w:val="00532659"/>
    <w:rsid w:val="00534D9C"/>
    <w:rsid w:val="005362F4"/>
    <w:rsid w:val="005379FC"/>
    <w:rsid w:val="00542788"/>
    <w:rsid w:val="00542B15"/>
    <w:rsid w:val="00544515"/>
    <w:rsid w:val="0054481C"/>
    <w:rsid w:val="005449AE"/>
    <w:rsid w:val="005456C6"/>
    <w:rsid w:val="005504BC"/>
    <w:rsid w:val="005509BE"/>
    <w:rsid w:val="0055299A"/>
    <w:rsid w:val="00556E24"/>
    <w:rsid w:val="00557D1F"/>
    <w:rsid w:val="00561868"/>
    <w:rsid w:val="00562821"/>
    <w:rsid w:val="00566194"/>
    <w:rsid w:val="005665C7"/>
    <w:rsid w:val="00567DB6"/>
    <w:rsid w:val="0057044A"/>
    <w:rsid w:val="005711AE"/>
    <w:rsid w:val="005718AD"/>
    <w:rsid w:val="00571F12"/>
    <w:rsid w:val="00571FFE"/>
    <w:rsid w:val="00573111"/>
    <w:rsid w:val="00573DFF"/>
    <w:rsid w:val="00574319"/>
    <w:rsid w:val="0057475B"/>
    <w:rsid w:val="005753A0"/>
    <w:rsid w:val="0057551D"/>
    <w:rsid w:val="00575BB9"/>
    <w:rsid w:val="00575EF1"/>
    <w:rsid w:val="00576EB1"/>
    <w:rsid w:val="00577C97"/>
    <w:rsid w:val="00580657"/>
    <w:rsid w:val="005851BD"/>
    <w:rsid w:val="005871D4"/>
    <w:rsid w:val="005906AA"/>
    <w:rsid w:val="00591B63"/>
    <w:rsid w:val="0059226B"/>
    <w:rsid w:val="00592EA3"/>
    <w:rsid w:val="00593B8A"/>
    <w:rsid w:val="005942EB"/>
    <w:rsid w:val="0059532B"/>
    <w:rsid w:val="00595599"/>
    <w:rsid w:val="00597721"/>
    <w:rsid w:val="005A194E"/>
    <w:rsid w:val="005A2199"/>
    <w:rsid w:val="005A39E2"/>
    <w:rsid w:val="005A3F78"/>
    <w:rsid w:val="005A4544"/>
    <w:rsid w:val="005A5082"/>
    <w:rsid w:val="005A6F32"/>
    <w:rsid w:val="005B258D"/>
    <w:rsid w:val="005B3F1A"/>
    <w:rsid w:val="005B49B5"/>
    <w:rsid w:val="005B6175"/>
    <w:rsid w:val="005B6641"/>
    <w:rsid w:val="005B67E9"/>
    <w:rsid w:val="005C1256"/>
    <w:rsid w:val="005C1524"/>
    <w:rsid w:val="005C4D30"/>
    <w:rsid w:val="005D0110"/>
    <w:rsid w:val="005D0710"/>
    <w:rsid w:val="005D434C"/>
    <w:rsid w:val="005D543A"/>
    <w:rsid w:val="005D7F4A"/>
    <w:rsid w:val="005E099D"/>
    <w:rsid w:val="005E258E"/>
    <w:rsid w:val="005E2B19"/>
    <w:rsid w:val="005E3406"/>
    <w:rsid w:val="005E73D7"/>
    <w:rsid w:val="005E7463"/>
    <w:rsid w:val="005E77EE"/>
    <w:rsid w:val="005F090D"/>
    <w:rsid w:val="005F4107"/>
    <w:rsid w:val="005F44F0"/>
    <w:rsid w:val="005F5294"/>
    <w:rsid w:val="005F5D2C"/>
    <w:rsid w:val="005F6320"/>
    <w:rsid w:val="005F76D6"/>
    <w:rsid w:val="00601153"/>
    <w:rsid w:val="00601582"/>
    <w:rsid w:val="006033DD"/>
    <w:rsid w:val="006049AC"/>
    <w:rsid w:val="00604BEF"/>
    <w:rsid w:val="00607B11"/>
    <w:rsid w:val="00607FE7"/>
    <w:rsid w:val="006105AF"/>
    <w:rsid w:val="006114CA"/>
    <w:rsid w:val="006117CC"/>
    <w:rsid w:val="00612255"/>
    <w:rsid w:val="006141A8"/>
    <w:rsid w:val="00614521"/>
    <w:rsid w:val="00615215"/>
    <w:rsid w:val="00617285"/>
    <w:rsid w:val="006174E4"/>
    <w:rsid w:val="00617562"/>
    <w:rsid w:val="00624575"/>
    <w:rsid w:val="00624EB8"/>
    <w:rsid w:val="00625B60"/>
    <w:rsid w:val="00626FD9"/>
    <w:rsid w:val="00627E81"/>
    <w:rsid w:val="00630594"/>
    <w:rsid w:val="00630B14"/>
    <w:rsid w:val="00630E5C"/>
    <w:rsid w:val="006328B4"/>
    <w:rsid w:val="00632A77"/>
    <w:rsid w:val="0063367D"/>
    <w:rsid w:val="00633F06"/>
    <w:rsid w:val="00634E44"/>
    <w:rsid w:val="00634E4A"/>
    <w:rsid w:val="006351C8"/>
    <w:rsid w:val="006361C3"/>
    <w:rsid w:val="006416BA"/>
    <w:rsid w:val="00646B91"/>
    <w:rsid w:val="006516F8"/>
    <w:rsid w:val="006524F3"/>
    <w:rsid w:val="00652CCB"/>
    <w:rsid w:val="00652D62"/>
    <w:rsid w:val="00653A9B"/>
    <w:rsid w:val="00655688"/>
    <w:rsid w:val="00655754"/>
    <w:rsid w:val="00657B66"/>
    <w:rsid w:val="006618FC"/>
    <w:rsid w:val="00662756"/>
    <w:rsid w:val="00663AAF"/>
    <w:rsid w:val="00665752"/>
    <w:rsid w:val="006716AB"/>
    <w:rsid w:val="006717DC"/>
    <w:rsid w:val="00673C78"/>
    <w:rsid w:val="006749BD"/>
    <w:rsid w:val="0067618C"/>
    <w:rsid w:val="00677142"/>
    <w:rsid w:val="00680C4E"/>
    <w:rsid w:val="006817A4"/>
    <w:rsid w:val="00682232"/>
    <w:rsid w:val="00682F1C"/>
    <w:rsid w:val="006831D2"/>
    <w:rsid w:val="0068465D"/>
    <w:rsid w:val="00684AD0"/>
    <w:rsid w:val="00684BF2"/>
    <w:rsid w:val="00685149"/>
    <w:rsid w:val="00693111"/>
    <w:rsid w:val="0069531C"/>
    <w:rsid w:val="006A066D"/>
    <w:rsid w:val="006A1485"/>
    <w:rsid w:val="006A2F5B"/>
    <w:rsid w:val="006A48D4"/>
    <w:rsid w:val="006A4B8E"/>
    <w:rsid w:val="006A5188"/>
    <w:rsid w:val="006A5845"/>
    <w:rsid w:val="006A5E37"/>
    <w:rsid w:val="006A639D"/>
    <w:rsid w:val="006A6EA9"/>
    <w:rsid w:val="006A7252"/>
    <w:rsid w:val="006A787C"/>
    <w:rsid w:val="006B199B"/>
    <w:rsid w:val="006B1A8F"/>
    <w:rsid w:val="006B665A"/>
    <w:rsid w:val="006B6D61"/>
    <w:rsid w:val="006C2B8F"/>
    <w:rsid w:val="006C3B43"/>
    <w:rsid w:val="006C5C0E"/>
    <w:rsid w:val="006D37E5"/>
    <w:rsid w:val="006D42D5"/>
    <w:rsid w:val="006D7272"/>
    <w:rsid w:val="006D75AB"/>
    <w:rsid w:val="006D75EF"/>
    <w:rsid w:val="006E1507"/>
    <w:rsid w:val="006E2E5C"/>
    <w:rsid w:val="006E3065"/>
    <w:rsid w:val="006E319B"/>
    <w:rsid w:val="006E405F"/>
    <w:rsid w:val="006E4C95"/>
    <w:rsid w:val="006E5BFA"/>
    <w:rsid w:val="006E66AB"/>
    <w:rsid w:val="006E7322"/>
    <w:rsid w:val="006E7A23"/>
    <w:rsid w:val="006F1242"/>
    <w:rsid w:val="006F2E32"/>
    <w:rsid w:val="006F3C08"/>
    <w:rsid w:val="006F45C1"/>
    <w:rsid w:val="006F487E"/>
    <w:rsid w:val="006F6571"/>
    <w:rsid w:val="006F7B38"/>
    <w:rsid w:val="006F7D37"/>
    <w:rsid w:val="006F7FF3"/>
    <w:rsid w:val="007005C2"/>
    <w:rsid w:val="00700701"/>
    <w:rsid w:val="00700CE4"/>
    <w:rsid w:val="007030B6"/>
    <w:rsid w:val="0070355D"/>
    <w:rsid w:val="007038B4"/>
    <w:rsid w:val="00703B23"/>
    <w:rsid w:val="00703E51"/>
    <w:rsid w:val="007048F4"/>
    <w:rsid w:val="007054A7"/>
    <w:rsid w:val="0070692F"/>
    <w:rsid w:val="00706C13"/>
    <w:rsid w:val="00706E16"/>
    <w:rsid w:val="00706E87"/>
    <w:rsid w:val="00710951"/>
    <w:rsid w:val="0071298B"/>
    <w:rsid w:val="00713C55"/>
    <w:rsid w:val="00714025"/>
    <w:rsid w:val="007155E2"/>
    <w:rsid w:val="007156E5"/>
    <w:rsid w:val="0071576F"/>
    <w:rsid w:val="0071662C"/>
    <w:rsid w:val="00717396"/>
    <w:rsid w:val="00717519"/>
    <w:rsid w:val="00717ACC"/>
    <w:rsid w:val="00720587"/>
    <w:rsid w:val="0072070B"/>
    <w:rsid w:val="00722BE9"/>
    <w:rsid w:val="00722C05"/>
    <w:rsid w:val="007248E9"/>
    <w:rsid w:val="007248FA"/>
    <w:rsid w:val="00724ABE"/>
    <w:rsid w:val="00725D01"/>
    <w:rsid w:val="0072772B"/>
    <w:rsid w:val="00727854"/>
    <w:rsid w:val="00727DF7"/>
    <w:rsid w:val="007301B0"/>
    <w:rsid w:val="00731DA3"/>
    <w:rsid w:val="00733224"/>
    <w:rsid w:val="00733D28"/>
    <w:rsid w:val="007346F3"/>
    <w:rsid w:val="00734CD6"/>
    <w:rsid w:val="00736769"/>
    <w:rsid w:val="007416C0"/>
    <w:rsid w:val="00742268"/>
    <w:rsid w:val="00744146"/>
    <w:rsid w:val="0074446C"/>
    <w:rsid w:val="007447E5"/>
    <w:rsid w:val="00744B81"/>
    <w:rsid w:val="00745024"/>
    <w:rsid w:val="00745250"/>
    <w:rsid w:val="007462AB"/>
    <w:rsid w:val="0074674C"/>
    <w:rsid w:val="007478A7"/>
    <w:rsid w:val="0075261E"/>
    <w:rsid w:val="007532C4"/>
    <w:rsid w:val="00755785"/>
    <w:rsid w:val="00762E74"/>
    <w:rsid w:val="00763F75"/>
    <w:rsid w:val="00765414"/>
    <w:rsid w:val="00765642"/>
    <w:rsid w:val="0076589A"/>
    <w:rsid w:val="00765C16"/>
    <w:rsid w:val="007664F8"/>
    <w:rsid w:val="00766BDA"/>
    <w:rsid w:val="00780A98"/>
    <w:rsid w:val="00781F57"/>
    <w:rsid w:val="007823CE"/>
    <w:rsid w:val="00783B11"/>
    <w:rsid w:val="00783E8A"/>
    <w:rsid w:val="00787AE7"/>
    <w:rsid w:val="007900DB"/>
    <w:rsid w:val="00790C84"/>
    <w:rsid w:val="007912AA"/>
    <w:rsid w:val="00791EC6"/>
    <w:rsid w:val="0079256F"/>
    <w:rsid w:val="00793BE4"/>
    <w:rsid w:val="00795C7D"/>
    <w:rsid w:val="00796938"/>
    <w:rsid w:val="007970EA"/>
    <w:rsid w:val="00797C1E"/>
    <w:rsid w:val="007A28F8"/>
    <w:rsid w:val="007A2B99"/>
    <w:rsid w:val="007A2EA0"/>
    <w:rsid w:val="007A30CE"/>
    <w:rsid w:val="007A52E1"/>
    <w:rsid w:val="007A6D03"/>
    <w:rsid w:val="007A7753"/>
    <w:rsid w:val="007B0CE7"/>
    <w:rsid w:val="007B15A7"/>
    <w:rsid w:val="007B2362"/>
    <w:rsid w:val="007B3EA3"/>
    <w:rsid w:val="007B515C"/>
    <w:rsid w:val="007B544F"/>
    <w:rsid w:val="007B5501"/>
    <w:rsid w:val="007B6C53"/>
    <w:rsid w:val="007B7111"/>
    <w:rsid w:val="007C3490"/>
    <w:rsid w:val="007C3961"/>
    <w:rsid w:val="007C39B8"/>
    <w:rsid w:val="007C5375"/>
    <w:rsid w:val="007C7484"/>
    <w:rsid w:val="007C7499"/>
    <w:rsid w:val="007C7879"/>
    <w:rsid w:val="007D0C47"/>
    <w:rsid w:val="007D104F"/>
    <w:rsid w:val="007D1E65"/>
    <w:rsid w:val="007E1194"/>
    <w:rsid w:val="007E12FC"/>
    <w:rsid w:val="007E517B"/>
    <w:rsid w:val="007E5DC5"/>
    <w:rsid w:val="007F0116"/>
    <w:rsid w:val="007F1300"/>
    <w:rsid w:val="007F222E"/>
    <w:rsid w:val="007F26B4"/>
    <w:rsid w:val="007F29DE"/>
    <w:rsid w:val="007F2C20"/>
    <w:rsid w:val="007F35BF"/>
    <w:rsid w:val="007F510C"/>
    <w:rsid w:val="007F6E72"/>
    <w:rsid w:val="00800373"/>
    <w:rsid w:val="00801328"/>
    <w:rsid w:val="00803251"/>
    <w:rsid w:val="00803419"/>
    <w:rsid w:val="0080423F"/>
    <w:rsid w:val="00805FF7"/>
    <w:rsid w:val="008077CE"/>
    <w:rsid w:val="00810363"/>
    <w:rsid w:val="00811173"/>
    <w:rsid w:val="0081340C"/>
    <w:rsid w:val="00816E91"/>
    <w:rsid w:val="008176DB"/>
    <w:rsid w:val="00820DC6"/>
    <w:rsid w:val="0082105D"/>
    <w:rsid w:val="00821870"/>
    <w:rsid w:val="00822369"/>
    <w:rsid w:val="00823810"/>
    <w:rsid w:val="00823CB1"/>
    <w:rsid w:val="00825C7F"/>
    <w:rsid w:val="00825ED5"/>
    <w:rsid w:val="008265AC"/>
    <w:rsid w:val="00826705"/>
    <w:rsid w:val="008276F9"/>
    <w:rsid w:val="008311C7"/>
    <w:rsid w:val="00832046"/>
    <w:rsid w:val="008320F5"/>
    <w:rsid w:val="008321C1"/>
    <w:rsid w:val="008334D7"/>
    <w:rsid w:val="0083766F"/>
    <w:rsid w:val="00837A16"/>
    <w:rsid w:val="00837CD6"/>
    <w:rsid w:val="00837FBA"/>
    <w:rsid w:val="00840663"/>
    <w:rsid w:val="008439BC"/>
    <w:rsid w:val="008455B5"/>
    <w:rsid w:val="008466E2"/>
    <w:rsid w:val="008477F2"/>
    <w:rsid w:val="00850026"/>
    <w:rsid w:val="00850680"/>
    <w:rsid w:val="008511E2"/>
    <w:rsid w:val="00851ED8"/>
    <w:rsid w:val="0085280B"/>
    <w:rsid w:val="00852D99"/>
    <w:rsid w:val="00855CF2"/>
    <w:rsid w:val="008605C0"/>
    <w:rsid w:val="0086145C"/>
    <w:rsid w:val="00861EBE"/>
    <w:rsid w:val="0086447A"/>
    <w:rsid w:val="00866C55"/>
    <w:rsid w:val="00867402"/>
    <w:rsid w:val="0086756E"/>
    <w:rsid w:val="0087186C"/>
    <w:rsid w:val="00872664"/>
    <w:rsid w:val="00872789"/>
    <w:rsid w:val="008733F8"/>
    <w:rsid w:val="00873632"/>
    <w:rsid w:val="00873CFF"/>
    <w:rsid w:val="008740A6"/>
    <w:rsid w:val="0087651D"/>
    <w:rsid w:val="0087773F"/>
    <w:rsid w:val="00877B2D"/>
    <w:rsid w:val="00877EA3"/>
    <w:rsid w:val="00881836"/>
    <w:rsid w:val="00882B92"/>
    <w:rsid w:val="0088334F"/>
    <w:rsid w:val="008847B8"/>
    <w:rsid w:val="00884C76"/>
    <w:rsid w:val="0088515B"/>
    <w:rsid w:val="0088796C"/>
    <w:rsid w:val="0089034B"/>
    <w:rsid w:val="00891290"/>
    <w:rsid w:val="0089257C"/>
    <w:rsid w:val="00894074"/>
    <w:rsid w:val="008941B6"/>
    <w:rsid w:val="00895050"/>
    <w:rsid w:val="008A3383"/>
    <w:rsid w:val="008A33E7"/>
    <w:rsid w:val="008A35A6"/>
    <w:rsid w:val="008A37A4"/>
    <w:rsid w:val="008A4397"/>
    <w:rsid w:val="008A6171"/>
    <w:rsid w:val="008A663B"/>
    <w:rsid w:val="008A711F"/>
    <w:rsid w:val="008B09F7"/>
    <w:rsid w:val="008B0C65"/>
    <w:rsid w:val="008B3649"/>
    <w:rsid w:val="008B5AAF"/>
    <w:rsid w:val="008B5C8B"/>
    <w:rsid w:val="008B5D1B"/>
    <w:rsid w:val="008B63AB"/>
    <w:rsid w:val="008B6424"/>
    <w:rsid w:val="008B64CF"/>
    <w:rsid w:val="008B703B"/>
    <w:rsid w:val="008B7C92"/>
    <w:rsid w:val="008C3A9D"/>
    <w:rsid w:val="008C3E1E"/>
    <w:rsid w:val="008C46AF"/>
    <w:rsid w:val="008C52D7"/>
    <w:rsid w:val="008C6394"/>
    <w:rsid w:val="008C66B5"/>
    <w:rsid w:val="008D0BF6"/>
    <w:rsid w:val="008D169B"/>
    <w:rsid w:val="008D2E4E"/>
    <w:rsid w:val="008D64B9"/>
    <w:rsid w:val="008E08FA"/>
    <w:rsid w:val="008E094A"/>
    <w:rsid w:val="008E103E"/>
    <w:rsid w:val="008E1924"/>
    <w:rsid w:val="008E2CCA"/>
    <w:rsid w:val="008E4FC3"/>
    <w:rsid w:val="008E5264"/>
    <w:rsid w:val="008E53F7"/>
    <w:rsid w:val="008F2535"/>
    <w:rsid w:val="008F46BF"/>
    <w:rsid w:val="008F4DF4"/>
    <w:rsid w:val="008F713C"/>
    <w:rsid w:val="00900221"/>
    <w:rsid w:val="0090080F"/>
    <w:rsid w:val="00904B35"/>
    <w:rsid w:val="0090611E"/>
    <w:rsid w:val="009109B4"/>
    <w:rsid w:val="00911AA7"/>
    <w:rsid w:val="009133FE"/>
    <w:rsid w:val="0091759A"/>
    <w:rsid w:val="00917D66"/>
    <w:rsid w:val="009212F3"/>
    <w:rsid w:val="00921854"/>
    <w:rsid w:val="00922179"/>
    <w:rsid w:val="0092219F"/>
    <w:rsid w:val="0092445E"/>
    <w:rsid w:val="0092480E"/>
    <w:rsid w:val="00924984"/>
    <w:rsid w:val="00924E82"/>
    <w:rsid w:val="00925428"/>
    <w:rsid w:val="00925E58"/>
    <w:rsid w:val="00926554"/>
    <w:rsid w:val="00931A5B"/>
    <w:rsid w:val="009323BC"/>
    <w:rsid w:val="0093291D"/>
    <w:rsid w:val="0093299E"/>
    <w:rsid w:val="009336CA"/>
    <w:rsid w:val="00935251"/>
    <w:rsid w:val="0093526C"/>
    <w:rsid w:val="00935964"/>
    <w:rsid w:val="00935CD0"/>
    <w:rsid w:val="00935F7A"/>
    <w:rsid w:val="0093678B"/>
    <w:rsid w:val="00936BA9"/>
    <w:rsid w:val="009370CD"/>
    <w:rsid w:val="0093736C"/>
    <w:rsid w:val="00937EC2"/>
    <w:rsid w:val="0095173B"/>
    <w:rsid w:val="00951EED"/>
    <w:rsid w:val="00952918"/>
    <w:rsid w:val="00952A41"/>
    <w:rsid w:val="00953A2C"/>
    <w:rsid w:val="00956D1B"/>
    <w:rsid w:val="009600DD"/>
    <w:rsid w:val="00960535"/>
    <w:rsid w:val="00960F00"/>
    <w:rsid w:val="00962077"/>
    <w:rsid w:val="00962B5A"/>
    <w:rsid w:val="00963227"/>
    <w:rsid w:val="00963898"/>
    <w:rsid w:val="00963BEB"/>
    <w:rsid w:val="00963E43"/>
    <w:rsid w:val="009642ED"/>
    <w:rsid w:val="0096626B"/>
    <w:rsid w:val="00972024"/>
    <w:rsid w:val="00972F2E"/>
    <w:rsid w:val="009730C2"/>
    <w:rsid w:val="00973358"/>
    <w:rsid w:val="00973F31"/>
    <w:rsid w:val="00976607"/>
    <w:rsid w:val="00981F9D"/>
    <w:rsid w:val="009838CC"/>
    <w:rsid w:val="00984873"/>
    <w:rsid w:val="00985C33"/>
    <w:rsid w:val="00986B48"/>
    <w:rsid w:val="00986B82"/>
    <w:rsid w:val="0098728A"/>
    <w:rsid w:val="00987C2D"/>
    <w:rsid w:val="00991E7F"/>
    <w:rsid w:val="0099411F"/>
    <w:rsid w:val="00995953"/>
    <w:rsid w:val="00995A82"/>
    <w:rsid w:val="00996459"/>
    <w:rsid w:val="00996837"/>
    <w:rsid w:val="009975CE"/>
    <w:rsid w:val="009A0969"/>
    <w:rsid w:val="009A3CF0"/>
    <w:rsid w:val="009A445C"/>
    <w:rsid w:val="009A4A2A"/>
    <w:rsid w:val="009A5D5B"/>
    <w:rsid w:val="009A62E1"/>
    <w:rsid w:val="009B006B"/>
    <w:rsid w:val="009B2EFD"/>
    <w:rsid w:val="009B320E"/>
    <w:rsid w:val="009B40F5"/>
    <w:rsid w:val="009B55F7"/>
    <w:rsid w:val="009B66E0"/>
    <w:rsid w:val="009C04AC"/>
    <w:rsid w:val="009C0F51"/>
    <w:rsid w:val="009C1BFB"/>
    <w:rsid w:val="009C292E"/>
    <w:rsid w:val="009C639B"/>
    <w:rsid w:val="009C6B49"/>
    <w:rsid w:val="009C724F"/>
    <w:rsid w:val="009C7F1A"/>
    <w:rsid w:val="009D0A3F"/>
    <w:rsid w:val="009D113C"/>
    <w:rsid w:val="009D1447"/>
    <w:rsid w:val="009D1670"/>
    <w:rsid w:val="009D4187"/>
    <w:rsid w:val="009D58DC"/>
    <w:rsid w:val="009D6258"/>
    <w:rsid w:val="009E0794"/>
    <w:rsid w:val="009E07E7"/>
    <w:rsid w:val="009E1488"/>
    <w:rsid w:val="009E270B"/>
    <w:rsid w:val="009E27CC"/>
    <w:rsid w:val="009E41D4"/>
    <w:rsid w:val="009E5B4C"/>
    <w:rsid w:val="009E6862"/>
    <w:rsid w:val="009E72A6"/>
    <w:rsid w:val="009F0362"/>
    <w:rsid w:val="009F07BE"/>
    <w:rsid w:val="009F1AE0"/>
    <w:rsid w:val="009F330D"/>
    <w:rsid w:val="009F7B65"/>
    <w:rsid w:val="00A00733"/>
    <w:rsid w:val="00A01351"/>
    <w:rsid w:val="00A01D9A"/>
    <w:rsid w:val="00A0263D"/>
    <w:rsid w:val="00A028AB"/>
    <w:rsid w:val="00A02C39"/>
    <w:rsid w:val="00A03F76"/>
    <w:rsid w:val="00A042A9"/>
    <w:rsid w:val="00A05F8D"/>
    <w:rsid w:val="00A06718"/>
    <w:rsid w:val="00A07DB9"/>
    <w:rsid w:val="00A10211"/>
    <w:rsid w:val="00A161C9"/>
    <w:rsid w:val="00A16592"/>
    <w:rsid w:val="00A169D3"/>
    <w:rsid w:val="00A205D9"/>
    <w:rsid w:val="00A20DB9"/>
    <w:rsid w:val="00A21286"/>
    <w:rsid w:val="00A22B4C"/>
    <w:rsid w:val="00A22F21"/>
    <w:rsid w:val="00A23A83"/>
    <w:rsid w:val="00A25158"/>
    <w:rsid w:val="00A25BC7"/>
    <w:rsid w:val="00A26F4F"/>
    <w:rsid w:val="00A27AD4"/>
    <w:rsid w:val="00A300C8"/>
    <w:rsid w:val="00A3050D"/>
    <w:rsid w:val="00A30906"/>
    <w:rsid w:val="00A30FF6"/>
    <w:rsid w:val="00A3139F"/>
    <w:rsid w:val="00A331C9"/>
    <w:rsid w:val="00A34BCF"/>
    <w:rsid w:val="00A35DA6"/>
    <w:rsid w:val="00A36130"/>
    <w:rsid w:val="00A363D5"/>
    <w:rsid w:val="00A36575"/>
    <w:rsid w:val="00A37B29"/>
    <w:rsid w:val="00A37DDA"/>
    <w:rsid w:val="00A433EE"/>
    <w:rsid w:val="00A450B0"/>
    <w:rsid w:val="00A4510B"/>
    <w:rsid w:val="00A45BD5"/>
    <w:rsid w:val="00A46BD6"/>
    <w:rsid w:val="00A506F0"/>
    <w:rsid w:val="00A52AB0"/>
    <w:rsid w:val="00A5404D"/>
    <w:rsid w:val="00A541C3"/>
    <w:rsid w:val="00A56DA4"/>
    <w:rsid w:val="00A62D22"/>
    <w:rsid w:val="00A6378A"/>
    <w:rsid w:val="00A63944"/>
    <w:rsid w:val="00A66E0D"/>
    <w:rsid w:val="00A70E54"/>
    <w:rsid w:val="00A71EE3"/>
    <w:rsid w:val="00A73887"/>
    <w:rsid w:val="00A77351"/>
    <w:rsid w:val="00A80C5F"/>
    <w:rsid w:val="00A81792"/>
    <w:rsid w:val="00A82531"/>
    <w:rsid w:val="00A82D56"/>
    <w:rsid w:val="00A84138"/>
    <w:rsid w:val="00A84790"/>
    <w:rsid w:val="00A85C70"/>
    <w:rsid w:val="00A9163E"/>
    <w:rsid w:val="00A9177C"/>
    <w:rsid w:val="00A93A9B"/>
    <w:rsid w:val="00A94319"/>
    <w:rsid w:val="00A95FEE"/>
    <w:rsid w:val="00A96C3F"/>
    <w:rsid w:val="00A97595"/>
    <w:rsid w:val="00AA52C8"/>
    <w:rsid w:val="00AA5CB5"/>
    <w:rsid w:val="00AA69EA"/>
    <w:rsid w:val="00AA6B26"/>
    <w:rsid w:val="00AB14A1"/>
    <w:rsid w:val="00AB2823"/>
    <w:rsid w:val="00AB3106"/>
    <w:rsid w:val="00AB3207"/>
    <w:rsid w:val="00AB3583"/>
    <w:rsid w:val="00AB5474"/>
    <w:rsid w:val="00AB6B7E"/>
    <w:rsid w:val="00AB6CA5"/>
    <w:rsid w:val="00AB7362"/>
    <w:rsid w:val="00AB7B13"/>
    <w:rsid w:val="00AC05CD"/>
    <w:rsid w:val="00AC05F2"/>
    <w:rsid w:val="00AC14D3"/>
    <w:rsid w:val="00AC2F99"/>
    <w:rsid w:val="00AC52D0"/>
    <w:rsid w:val="00AC5A3D"/>
    <w:rsid w:val="00AC6EE4"/>
    <w:rsid w:val="00AC7092"/>
    <w:rsid w:val="00AC7875"/>
    <w:rsid w:val="00AD1FB2"/>
    <w:rsid w:val="00AD20A9"/>
    <w:rsid w:val="00AD38FC"/>
    <w:rsid w:val="00AD3F54"/>
    <w:rsid w:val="00AD4B39"/>
    <w:rsid w:val="00AD65F6"/>
    <w:rsid w:val="00AD6DFE"/>
    <w:rsid w:val="00AD7635"/>
    <w:rsid w:val="00AD76CE"/>
    <w:rsid w:val="00AD7A31"/>
    <w:rsid w:val="00AE04BB"/>
    <w:rsid w:val="00AE2A07"/>
    <w:rsid w:val="00AE52E5"/>
    <w:rsid w:val="00AE56CE"/>
    <w:rsid w:val="00AE76BA"/>
    <w:rsid w:val="00AF38C8"/>
    <w:rsid w:val="00AF4BA7"/>
    <w:rsid w:val="00AF593A"/>
    <w:rsid w:val="00AF766E"/>
    <w:rsid w:val="00AF78F9"/>
    <w:rsid w:val="00B00D8A"/>
    <w:rsid w:val="00B00DBB"/>
    <w:rsid w:val="00B01764"/>
    <w:rsid w:val="00B03433"/>
    <w:rsid w:val="00B041F1"/>
    <w:rsid w:val="00B04FAB"/>
    <w:rsid w:val="00B05607"/>
    <w:rsid w:val="00B06B38"/>
    <w:rsid w:val="00B077E3"/>
    <w:rsid w:val="00B07E12"/>
    <w:rsid w:val="00B10560"/>
    <w:rsid w:val="00B12B84"/>
    <w:rsid w:val="00B12E15"/>
    <w:rsid w:val="00B136CE"/>
    <w:rsid w:val="00B13E5B"/>
    <w:rsid w:val="00B14FA7"/>
    <w:rsid w:val="00B155A3"/>
    <w:rsid w:val="00B17C80"/>
    <w:rsid w:val="00B20A0B"/>
    <w:rsid w:val="00B2209A"/>
    <w:rsid w:val="00B22A46"/>
    <w:rsid w:val="00B2351A"/>
    <w:rsid w:val="00B254D4"/>
    <w:rsid w:val="00B26238"/>
    <w:rsid w:val="00B26B03"/>
    <w:rsid w:val="00B26D17"/>
    <w:rsid w:val="00B26D69"/>
    <w:rsid w:val="00B30609"/>
    <w:rsid w:val="00B30872"/>
    <w:rsid w:val="00B30882"/>
    <w:rsid w:val="00B32F88"/>
    <w:rsid w:val="00B35B25"/>
    <w:rsid w:val="00B37295"/>
    <w:rsid w:val="00B3773A"/>
    <w:rsid w:val="00B37E2C"/>
    <w:rsid w:val="00B37F66"/>
    <w:rsid w:val="00B43868"/>
    <w:rsid w:val="00B43B2A"/>
    <w:rsid w:val="00B43B91"/>
    <w:rsid w:val="00B44428"/>
    <w:rsid w:val="00B46822"/>
    <w:rsid w:val="00B470B4"/>
    <w:rsid w:val="00B50033"/>
    <w:rsid w:val="00B507FE"/>
    <w:rsid w:val="00B512D5"/>
    <w:rsid w:val="00B528CB"/>
    <w:rsid w:val="00B52DA1"/>
    <w:rsid w:val="00B52EC9"/>
    <w:rsid w:val="00B536E8"/>
    <w:rsid w:val="00B54707"/>
    <w:rsid w:val="00B60B22"/>
    <w:rsid w:val="00B60E16"/>
    <w:rsid w:val="00B61874"/>
    <w:rsid w:val="00B61CB9"/>
    <w:rsid w:val="00B61EB9"/>
    <w:rsid w:val="00B644DB"/>
    <w:rsid w:val="00B646DE"/>
    <w:rsid w:val="00B6485A"/>
    <w:rsid w:val="00B65C0A"/>
    <w:rsid w:val="00B66080"/>
    <w:rsid w:val="00B70993"/>
    <w:rsid w:val="00B7328F"/>
    <w:rsid w:val="00B7484E"/>
    <w:rsid w:val="00B76653"/>
    <w:rsid w:val="00B76778"/>
    <w:rsid w:val="00B76C23"/>
    <w:rsid w:val="00B80A82"/>
    <w:rsid w:val="00B814D1"/>
    <w:rsid w:val="00B82560"/>
    <w:rsid w:val="00B82E4B"/>
    <w:rsid w:val="00B841E9"/>
    <w:rsid w:val="00B90071"/>
    <w:rsid w:val="00B909C6"/>
    <w:rsid w:val="00B92107"/>
    <w:rsid w:val="00B93407"/>
    <w:rsid w:val="00B935FA"/>
    <w:rsid w:val="00B93885"/>
    <w:rsid w:val="00B94690"/>
    <w:rsid w:val="00B946FA"/>
    <w:rsid w:val="00B9474C"/>
    <w:rsid w:val="00B97C95"/>
    <w:rsid w:val="00B97ECF"/>
    <w:rsid w:val="00BA18BC"/>
    <w:rsid w:val="00BA23BC"/>
    <w:rsid w:val="00BA284E"/>
    <w:rsid w:val="00BA34E5"/>
    <w:rsid w:val="00BA447C"/>
    <w:rsid w:val="00BA7C33"/>
    <w:rsid w:val="00BB7699"/>
    <w:rsid w:val="00BB7A75"/>
    <w:rsid w:val="00BC026D"/>
    <w:rsid w:val="00BC0EE8"/>
    <w:rsid w:val="00BC1C5E"/>
    <w:rsid w:val="00BC325E"/>
    <w:rsid w:val="00BC3AD7"/>
    <w:rsid w:val="00BC3D92"/>
    <w:rsid w:val="00BC5EF3"/>
    <w:rsid w:val="00BC7DFA"/>
    <w:rsid w:val="00BD008F"/>
    <w:rsid w:val="00BD1A45"/>
    <w:rsid w:val="00BD1C59"/>
    <w:rsid w:val="00BD2009"/>
    <w:rsid w:val="00BD22D2"/>
    <w:rsid w:val="00BD2EA7"/>
    <w:rsid w:val="00BD331B"/>
    <w:rsid w:val="00BD6B9C"/>
    <w:rsid w:val="00BD7C04"/>
    <w:rsid w:val="00BD7F40"/>
    <w:rsid w:val="00BE1CD0"/>
    <w:rsid w:val="00BE3318"/>
    <w:rsid w:val="00BE4980"/>
    <w:rsid w:val="00BE62BD"/>
    <w:rsid w:val="00BE6874"/>
    <w:rsid w:val="00BE7FDD"/>
    <w:rsid w:val="00BF0742"/>
    <w:rsid w:val="00BF10FD"/>
    <w:rsid w:val="00BF37A0"/>
    <w:rsid w:val="00BF4506"/>
    <w:rsid w:val="00BF59A3"/>
    <w:rsid w:val="00BF6435"/>
    <w:rsid w:val="00C0156E"/>
    <w:rsid w:val="00C01839"/>
    <w:rsid w:val="00C02D3D"/>
    <w:rsid w:val="00C02DE8"/>
    <w:rsid w:val="00C05872"/>
    <w:rsid w:val="00C05C3B"/>
    <w:rsid w:val="00C06229"/>
    <w:rsid w:val="00C06460"/>
    <w:rsid w:val="00C06C48"/>
    <w:rsid w:val="00C10560"/>
    <w:rsid w:val="00C14373"/>
    <w:rsid w:val="00C168DE"/>
    <w:rsid w:val="00C16BC4"/>
    <w:rsid w:val="00C23F06"/>
    <w:rsid w:val="00C24262"/>
    <w:rsid w:val="00C24306"/>
    <w:rsid w:val="00C243F1"/>
    <w:rsid w:val="00C27674"/>
    <w:rsid w:val="00C27F8A"/>
    <w:rsid w:val="00C300C7"/>
    <w:rsid w:val="00C323F3"/>
    <w:rsid w:val="00C3251A"/>
    <w:rsid w:val="00C34DE7"/>
    <w:rsid w:val="00C366FD"/>
    <w:rsid w:val="00C3694D"/>
    <w:rsid w:val="00C37319"/>
    <w:rsid w:val="00C37742"/>
    <w:rsid w:val="00C37FB5"/>
    <w:rsid w:val="00C41962"/>
    <w:rsid w:val="00C42335"/>
    <w:rsid w:val="00C42BE3"/>
    <w:rsid w:val="00C4371A"/>
    <w:rsid w:val="00C43BA7"/>
    <w:rsid w:val="00C44EC2"/>
    <w:rsid w:val="00C460EC"/>
    <w:rsid w:val="00C4772B"/>
    <w:rsid w:val="00C5005A"/>
    <w:rsid w:val="00C51BF1"/>
    <w:rsid w:val="00C541FD"/>
    <w:rsid w:val="00C60510"/>
    <w:rsid w:val="00C6059E"/>
    <w:rsid w:val="00C63D47"/>
    <w:rsid w:val="00C652F2"/>
    <w:rsid w:val="00C65B4D"/>
    <w:rsid w:val="00C65E13"/>
    <w:rsid w:val="00C66738"/>
    <w:rsid w:val="00C71365"/>
    <w:rsid w:val="00C7240D"/>
    <w:rsid w:val="00C72BB9"/>
    <w:rsid w:val="00C74028"/>
    <w:rsid w:val="00C74160"/>
    <w:rsid w:val="00C77106"/>
    <w:rsid w:val="00C77EE9"/>
    <w:rsid w:val="00C87ADB"/>
    <w:rsid w:val="00C87F1F"/>
    <w:rsid w:val="00C903DE"/>
    <w:rsid w:val="00C9154D"/>
    <w:rsid w:val="00C91A6C"/>
    <w:rsid w:val="00C9239C"/>
    <w:rsid w:val="00C92DCC"/>
    <w:rsid w:val="00C9361B"/>
    <w:rsid w:val="00C94E48"/>
    <w:rsid w:val="00C95710"/>
    <w:rsid w:val="00C96232"/>
    <w:rsid w:val="00C96A89"/>
    <w:rsid w:val="00CA03DB"/>
    <w:rsid w:val="00CA1349"/>
    <w:rsid w:val="00CA1C3E"/>
    <w:rsid w:val="00CA26C0"/>
    <w:rsid w:val="00CA293C"/>
    <w:rsid w:val="00CA2DE1"/>
    <w:rsid w:val="00CA4357"/>
    <w:rsid w:val="00CA59C7"/>
    <w:rsid w:val="00CA59D6"/>
    <w:rsid w:val="00CA5C55"/>
    <w:rsid w:val="00CA5C75"/>
    <w:rsid w:val="00CA7C7B"/>
    <w:rsid w:val="00CB2C7C"/>
    <w:rsid w:val="00CB5809"/>
    <w:rsid w:val="00CB5BFE"/>
    <w:rsid w:val="00CB5F0C"/>
    <w:rsid w:val="00CB6D50"/>
    <w:rsid w:val="00CB6EE8"/>
    <w:rsid w:val="00CB7840"/>
    <w:rsid w:val="00CB7C62"/>
    <w:rsid w:val="00CB7F55"/>
    <w:rsid w:val="00CC1F68"/>
    <w:rsid w:val="00CC269D"/>
    <w:rsid w:val="00CC286E"/>
    <w:rsid w:val="00CC406E"/>
    <w:rsid w:val="00CC4299"/>
    <w:rsid w:val="00CC45E9"/>
    <w:rsid w:val="00CC48EC"/>
    <w:rsid w:val="00CC4FFB"/>
    <w:rsid w:val="00CC5EF9"/>
    <w:rsid w:val="00CC689C"/>
    <w:rsid w:val="00CC6FBD"/>
    <w:rsid w:val="00CC7377"/>
    <w:rsid w:val="00CC7AA1"/>
    <w:rsid w:val="00CC7B01"/>
    <w:rsid w:val="00CD04EA"/>
    <w:rsid w:val="00CD1CB8"/>
    <w:rsid w:val="00CD1D0C"/>
    <w:rsid w:val="00CD30FF"/>
    <w:rsid w:val="00CD497D"/>
    <w:rsid w:val="00CD6446"/>
    <w:rsid w:val="00CE008A"/>
    <w:rsid w:val="00CE00A0"/>
    <w:rsid w:val="00CE31A5"/>
    <w:rsid w:val="00CE4783"/>
    <w:rsid w:val="00CE4CBA"/>
    <w:rsid w:val="00CE5808"/>
    <w:rsid w:val="00CE600F"/>
    <w:rsid w:val="00CE6DE6"/>
    <w:rsid w:val="00CE70CA"/>
    <w:rsid w:val="00CE7B93"/>
    <w:rsid w:val="00CF143E"/>
    <w:rsid w:val="00CF1D01"/>
    <w:rsid w:val="00CF3DFB"/>
    <w:rsid w:val="00CF41A4"/>
    <w:rsid w:val="00CF457F"/>
    <w:rsid w:val="00CF56E0"/>
    <w:rsid w:val="00CF7D28"/>
    <w:rsid w:val="00D0095D"/>
    <w:rsid w:val="00D0265A"/>
    <w:rsid w:val="00D02E88"/>
    <w:rsid w:val="00D03203"/>
    <w:rsid w:val="00D039D5"/>
    <w:rsid w:val="00D0512B"/>
    <w:rsid w:val="00D05369"/>
    <w:rsid w:val="00D06884"/>
    <w:rsid w:val="00D0689C"/>
    <w:rsid w:val="00D10B0F"/>
    <w:rsid w:val="00D10BB3"/>
    <w:rsid w:val="00D13BF9"/>
    <w:rsid w:val="00D17CBC"/>
    <w:rsid w:val="00D20FC7"/>
    <w:rsid w:val="00D23099"/>
    <w:rsid w:val="00D237E6"/>
    <w:rsid w:val="00D25D0D"/>
    <w:rsid w:val="00D30001"/>
    <w:rsid w:val="00D30EF0"/>
    <w:rsid w:val="00D311C1"/>
    <w:rsid w:val="00D3275B"/>
    <w:rsid w:val="00D33C3C"/>
    <w:rsid w:val="00D37285"/>
    <w:rsid w:val="00D3767C"/>
    <w:rsid w:val="00D37A57"/>
    <w:rsid w:val="00D4088C"/>
    <w:rsid w:val="00D409F5"/>
    <w:rsid w:val="00D40E37"/>
    <w:rsid w:val="00D4148F"/>
    <w:rsid w:val="00D414FE"/>
    <w:rsid w:val="00D4325B"/>
    <w:rsid w:val="00D4488F"/>
    <w:rsid w:val="00D449EC"/>
    <w:rsid w:val="00D4552C"/>
    <w:rsid w:val="00D466D6"/>
    <w:rsid w:val="00D47174"/>
    <w:rsid w:val="00D47267"/>
    <w:rsid w:val="00D475A8"/>
    <w:rsid w:val="00D508C9"/>
    <w:rsid w:val="00D51566"/>
    <w:rsid w:val="00D5186C"/>
    <w:rsid w:val="00D51BCA"/>
    <w:rsid w:val="00D52106"/>
    <w:rsid w:val="00D53921"/>
    <w:rsid w:val="00D5596E"/>
    <w:rsid w:val="00D55E74"/>
    <w:rsid w:val="00D564F3"/>
    <w:rsid w:val="00D57FD1"/>
    <w:rsid w:val="00D60042"/>
    <w:rsid w:val="00D6270B"/>
    <w:rsid w:val="00D64D16"/>
    <w:rsid w:val="00D710BC"/>
    <w:rsid w:val="00D73A0A"/>
    <w:rsid w:val="00D73DAE"/>
    <w:rsid w:val="00D75EC7"/>
    <w:rsid w:val="00D77FF8"/>
    <w:rsid w:val="00D80EC9"/>
    <w:rsid w:val="00D80F90"/>
    <w:rsid w:val="00D81235"/>
    <w:rsid w:val="00D81913"/>
    <w:rsid w:val="00D848F8"/>
    <w:rsid w:val="00D85E5B"/>
    <w:rsid w:val="00D86BD1"/>
    <w:rsid w:val="00D8732E"/>
    <w:rsid w:val="00D92198"/>
    <w:rsid w:val="00D93C2B"/>
    <w:rsid w:val="00D943E8"/>
    <w:rsid w:val="00D96159"/>
    <w:rsid w:val="00DA01EA"/>
    <w:rsid w:val="00DA06C5"/>
    <w:rsid w:val="00DA5A06"/>
    <w:rsid w:val="00DA6244"/>
    <w:rsid w:val="00DA69AB"/>
    <w:rsid w:val="00DB4005"/>
    <w:rsid w:val="00DB5DC0"/>
    <w:rsid w:val="00DB6094"/>
    <w:rsid w:val="00DB6FD5"/>
    <w:rsid w:val="00DB7E1B"/>
    <w:rsid w:val="00DC0C3D"/>
    <w:rsid w:val="00DC0D24"/>
    <w:rsid w:val="00DC0FD0"/>
    <w:rsid w:val="00DC272C"/>
    <w:rsid w:val="00DC2CD9"/>
    <w:rsid w:val="00DC4DFB"/>
    <w:rsid w:val="00DC73D7"/>
    <w:rsid w:val="00DC7766"/>
    <w:rsid w:val="00DC7B72"/>
    <w:rsid w:val="00DD0E09"/>
    <w:rsid w:val="00DD2EFB"/>
    <w:rsid w:val="00DD55AF"/>
    <w:rsid w:val="00DD5D7B"/>
    <w:rsid w:val="00DD60E5"/>
    <w:rsid w:val="00DD73E2"/>
    <w:rsid w:val="00DE3FC0"/>
    <w:rsid w:val="00DE7B91"/>
    <w:rsid w:val="00DE7FA7"/>
    <w:rsid w:val="00DF3C54"/>
    <w:rsid w:val="00DF3C73"/>
    <w:rsid w:val="00DF4689"/>
    <w:rsid w:val="00DF5E43"/>
    <w:rsid w:val="00DF635D"/>
    <w:rsid w:val="00E004C0"/>
    <w:rsid w:val="00E02CC7"/>
    <w:rsid w:val="00E03EEB"/>
    <w:rsid w:val="00E041A4"/>
    <w:rsid w:val="00E04628"/>
    <w:rsid w:val="00E04A46"/>
    <w:rsid w:val="00E05439"/>
    <w:rsid w:val="00E0559D"/>
    <w:rsid w:val="00E06210"/>
    <w:rsid w:val="00E06F6F"/>
    <w:rsid w:val="00E11881"/>
    <w:rsid w:val="00E133A9"/>
    <w:rsid w:val="00E14372"/>
    <w:rsid w:val="00E155DC"/>
    <w:rsid w:val="00E1590D"/>
    <w:rsid w:val="00E15931"/>
    <w:rsid w:val="00E1648D"/>
    <w:rsid w:val="00E1720A"/>
    <w:rsid w:val="00E2313E"/>
    <w:rsid w:val="00E23490"/>
    <w:rsid w:val="00E23587"/>
    <w:rsid w:val="00E24354"/>
    <w:rsid w:val="00E25DBC"/>
    <w:rsid w:val="00E263DE"/>
    <w:rsid w:val="00E273D1"/>
    <w:rsid w:val="00E27732"/>
    <w:rsid w:val="00E308DD"/>
    <w:rsid w:val="00E3161B"/>
    <w:rsid w:val="00E3299E"/>
    <w:rsid w:val="00E352D7"/>
    <w:rsid w:val="00E37298"/>
    <w:rsid w:val="00E37508"/>
    <w:rsid w:val="00E42174"/>
    <w:rsid w:val="00E42B75"/>
    <w:rsid w:val="00E4486E"/>
    <w:rsid w:val="00E45CEA"/>
    <w:rsid w:val="00E45FC0"/>
    <w:rsid w:val="00E50DFB"/>
    <w:rsid w:val="00E51945"/>
    <w:rsid w:val="00E52B54"/>
    <w:rsid w:val="00E53628"/>
    <w:rsid w:val="00E5469B"/>
    <w:rsid w:val="00E5560D"/>
    <w:rsid w:val="00E568C6"/>
    <w:rsid w:val="00E577AF"/>
    <w:rsid w:val="00E60497"/>
    <w:rsid w:val="00E60CB4"/>
    <w:rsid w:val="00E62851"/>
    <w:rsid w:val="00E62B0D"/>
    <w:rsid w:val="00E64712"/>
    <w:rsid w:val="00E655A4"/>
    <w:rsid w:val="00E65CDA"/>
    <w:rsid w:val="00E667D2"/>
    <w:rsid w:val="00E679CF"/>
    <w:rsid w:val="00E7079C"/>
    <w:rsid w:val="00E70CC0"/>
    <w:rsid w:val="00E71FD1"/>
    <w:rsid w:val="00E755C5"/>
    <w:rsid w:val="00E756B9"/>
    <w:rsid w:val="00E75991"/>
    <w:rsid w:val="00E7691F"/>
    <w:rsid w:val="00E8284B"/>
    <w:rsid w:val="00E8307E"/>
    <w:rsid w:val="00E84A81"/>
    <w:rsid w:val="00E8752E"/>
    <w:rsid w:val="00E87681"/>
    <w:rsid w:val="00E8791B"/>
    <w:rsid w:val="00E9025B"/>
    <w:rsid w:val="00E917D9"/>
    <w:rsid w:val="00E93AFA"/>
    <w:rsid w:val="00E94208"/>
    <w:rsid w:val="00E9539B"/>
    <w:rsid w:val="00E958FB"/>
    <w:rsid w:val="00E9729F"/>
    <w:rsid w:val="00E9777E"/>
    <w:rsid w:val="00EA2010"/>
    <w:rsid w:val="00EA38FC"/>
    <w:rsid w:val="00EA41E0"/>
    <w:rsid w:val="00EA61E0"/>
    <w:rsid w:val="00EA74F2"/>
    <w:rsid w:val="00EA7E60"/>
    <w:rsid w:val="00EA7E6C"/>
    <w:rsid w:val="00EA7F87"/>
    <w:rsid w:val="00EB002D"/>
    <w:rsid w:val="00EB00F8"/>
    <w:rsid w:val="00EB0D38"/>
    <w:rsid w:val="00EB0EA8"/>
    <w:rsid w:val="00EB2D1F"/>
    <w:rsid w:val="00EB4411"/>
    <w:rsid w:val="00EB580E"/>
    <w:rsid w:val="00EB5C7B"/>
    <w:rsid w:val="00EB5FC4"/>
    <w:rsid w:val="00EB6954"/>
    <w:rsid w:val="00EB7FEC"/>
    <w:rsid w:val="00EC0890"/>
    <w:rsid w:val="00EC16EA"/>
    <w:rsid w:val="00EC18AE"/>
    <w:rsid w:val="00EC227B"/>
    <w:rsid w:val="00EC3417"/>
    <w:rsid w:val="00EC38E6"/>
    <w:rsid w:val="00EC51F9"/>
    <w:rsid w:val="00EC558E"/>
    <w:rsid w:val="00EC5A55"/>
    <w:rsid w:val="00EC6244"/>
    <w:rsid w:val="00ED0BD5"/>
    <w:rsid w:val="00ED2498"/>
    <w:rsid w:val="00ED29E7"/>
    <w:rsid w:val="00ED3C7A"/>
    <w:rsid w:val="00ED4496"/>
    <w:rsid w:val="00ED4BFC"/>
    <w:rsid w:val="00ED4E56"/>
    <w:rsid w:val="00ED54AD"/>
    <w:rsid w:val="00ED55FE"/>
    <w:rsid w:val="00ED565F"/>
    <w:rsid w:val="00EE22E8"/>
    <w:rsid w:val="00EE2878"/>
    <w:rsid w:val="00EE3114"/>
    <w:rsid w:val="00EE363E"/>
    <w:rsid w:val="00EE388E"/>
    <w:rsid w:val="00EE7573"/>
    <w:rsid w:val="00EF0BF9"/>
    <w:rsid w:val="00EF3159"/>
    <w:rsid w:val="00EF4988"/>
    <w:rsid w:val="00EF540E"/>
    <w:rsid w:val="00F00DD9"/>
    <w:rsid w:val="00F012E2"/>
    <w:rsid w:val="00F015C2"/>
    <w:rsid w:val="00F016D9"/>
    <w:rsid w:val="00F024DE"/>
    <w:rsid w:val="00F027AC"/>
    <w:rsid w:val="00F02922"/>
    <w:rsid w:val="00F02ED5"/>
    <w:rsid w:val="00F0314E"/>
    <w:rsid w:val="00F0360E"/>
    <w:rsid w:val="00F05643"/>
    <w:rsid w:val="00F06DFE"/>
    <w:rsid w:val="00F075DD"/>
    <w:rsid w:val="00F07743"/>
    <w:rsid w:val="00F07B2F"/>
    <w:rsid w:val="00F07C9E"/>
    <w:rsid w:val="00F10808"/>
    <w:rsid w:val="00F10829"/>
    <w:rsid w:val="00F10D1D"/>
    <w:rsid w:val="00F1210C"/>
    <w:rsid w:val="00F13D30"/>
    <w:rsid w:val="00F148F3"/>
    <w:rsid w:val="00F16BD9"/>
    <w:rsid w:val="00F213E3"/>
    <w:rsid w:val="00F219C1"/>
    <w:rsid w:val="00F23F3B"/>
    <w:rsid w:val="00F24238"/>
    <w:rsid w:val="00F32821"/>
    <w:rsid w:val="00F3313A"/>
    <w:rsid w:val="00F33E93"/>
    <w:rsid w:val="00F34AE6"/>
    <w:rsid w:val="00F3657A"/>
    <w:rsid w:val="00F37294"/>
    <w:rsid w:val="00F40C11"/>
    <w:rsid w:val="00F41994"/>
    <w:rsid w:val="00F41FBE"/>
    <w:rsid w:val="00F44032"/>
    <w:rsid w:val="00F457BF"/>
    <w:rsid w:val="00F46525"/>
    <w:rsid w:val="00F47B08"/>
    <w:rsid w:val="00F5497E"/>
    <w:rsid w:val="00F54EE4"/>
    <w:rsid w:val="00F555CA"/>
    <w:rsid w:val="00F56D08"/>
    <w:rsid w:val="00F610B4"/>
    <w:rsid w:val="00F61D6C"/>
    <w:rsid w:val="00F62E25"/>
    <w:rsid w:val="00F636C2"/>
    <w:rsid w:val="00F63887"/>
    <w:rsid w:val="00F65CDD"/>
    <w:rsid w:val="00F6745A"/>
    <w:rsid w:val="00F67694"/>
    <w:rsid w:val="00F6781F"/>
    <w:rsid w:val="00F72C0D"/>
    <w:rsid w:val="00F74B66"/>
    <w:rsid w:val="00F74F3D"/>
    <w:rsid w:val="00F7607E"/>
    <w:rsid w:val="00F806A6"/>
    <w:rsid w:val="00F8190E"/>
    <w:rsid w:val="00F819DF"/>
    <w:rsid w:val="00F835BD"/>
    <w:rsid w:val="00F84F7C"/>
    <w:rsid w:val="00F86323"/>
    <w:rsid w:val="00F869F6"/>
    <w:rsid w:val="00F86C4D"/>
    <w:rsid w:val="00F9116D"/>
    <w:rsid w:val="00F9119A"/>
    <w:rsid w:val="00F930DB"/>
    <w:rsid w:val="00F94D4F"/>
    <w:rsid w:val="00F951A2"/>
    <w:rsid w:val="00F96F50"/>
    <w:rsid w:val="00FA06BF"/>
    <w:rsid w:val="00FA2EAB"/>
    <w:rsid w:val="00FA4838"/>
    <w:rsid w:val="00FA54A0"/>
    <w:rsid w:val="00FA597C"/>
    <w:rsid w:val="00FA5F60"/>
    <w:rsid w:val="00FA682D"/>
    <w:rsid w:val="00FA7554"/>
    <w:rsid w:val="00FB00B2"/>
    <w:rsid w:val="00FB079B"/>
    <w:rsid w:val="00FB40CC"/>
    <w:rsid w:val="00FB4EBE"/>
    <w:rsid w:val="00FB57A2"/>
    <w:rsid w:val="00FB61F9"/>
    <w:rsid w:val="00FC0426"/>
    <w:rsid w:val="00FC0FD0"/>
    <w:rsid w:val="00FC36DD"/>
    <w:rsid w:val="00FC3933"/>
    <w:rsid w:val="00FC4053"/>
    <w:rsid w:val="00FC6946"/>
    <w:rsid w:val="00FD2500"/>
    <w:rsid w:val="00FD3CC3"/>
    <w:rsid w:val="00FD4326"/>
    <w:rsid w:val="00FD4CDA"/>
    <w:rsid w:val="00FD4D23"/>
    <w:rsid w:val="00FD6F2F"/>
    <w:rsid w:val="00FE029E"/>
    <w:rsid w:val="00FE039F"/>
    <w:rsid w:val="00FE07AA"/>
    <w:rsid w:val="00FE1082"/>
    <w:rsid w:val="00FE3A01"/>
    <w:rsid w:val="00FE53E5"/>
    <w:rsid w:val="00FE5680"/>
    <w:rsid w:val="00FE59FC"/>
    <w:rsid w:val="00FE65D7"/>
    <w:rsid w:val="00FE6F08"/>
    <w:rsid w:val="00FE7BF6"/>
    <w:rsid w:val="00FE7D23"/>
    <w:rsid w:val="00FF06F1"/>
    <w:rsid w:val="00FF0CCB"/>
    <w:rsid w:val="00FF28DC"/>
    <w:rsid w:val="00FF3053"/>
    <w:rsid w:val="00FF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DF308"/>
  <w15:docId w15:val="{2C7D9EEE-AF55-C94D-96B6-0B941D45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63E"/>
    <w:rPr>
      <w:rFonts w:ascii="Times New Roman" w:eastAsia="Times New Roman" w:hAnsi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591B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522B80"/>
    <w:rPr>
      <w:color w:val="000080"/>
      <w:u w:val="single"/>
    </w:rPr>
  </w:style>
  <w:style w:type="paragraph" w:customStyle="1" w:styleId="ConsPlusNonformat">
    <w:name w:val="ConsPlusNonformat"/>
    <w:rsid w:val="00522B80"/>
    <w:pPr>
      <w:widowControl w:val="0"/>
      <w:suppressAutoHyphens/>
      <w:autoSpaceDE w:val="0"/>
    </w:pPr>
    <w:rPr>
      <w:rFonts w:ascii="Courier New" w:eastAsia="Arial" w:hAnsi="Courier New" w:cs="Courier New"/>
      <w:lang w:eastAsia="ar-SA"/>
    </w:rPr>
  </w:style>
  <w:style w:type="paragraph" w:styleId="a4">
    <w:name w:val="List Paragraph"/>
    <w:basedOn w:val="a"/>
    <w:uiPriority w:val="34"/>
    <w:qFormat/>
    <w:rsid w:val="004A5D10"/>
    <w:pPr>
      <w:ind w:left="720"/>
      <w:contextualSpacing/>
    </w:pPr>
  </w:style>
  <w:style w:type="table" w:styleId="a5">
    <w:name w:val="Table Grid"/>
    <w:basedOn w:val="a1"/>
    <w:uiPriority w:val="59"/>
    <w:rsid w:val="00451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55754"/>
    <w:rPr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5754"/>
    <w:rPr>
      <w:rFonts w:ascii="Times New Roman" w:eastAsia="Times New Roman" w:hAnsi="Times New Roman"/>
      <w:sz w:val="18"/>
      <w:szCs w:val="18"/>
      <w:lang w:eastAsia="ar-SA"/>
    </w:rPr>
  </w:style>
  <w:style w:type="paragraph" w:customStyle="1" w:styleId="a8">
    <w:name w:val="Заголовок к приложению"/>
    <w:basedOn w:val="a"/>
    <w:rsid w:val="00F636C2"/>
    <w:pPr>
      <w:widowControl w:val="0"/>
      <w:suppressAutoHyphens/>
      <w:spacing w:before="1400" w:after="480"/>
      <w:jc w:val="center"/>
    </w:pPr>
    <w:rPr>
      <w:rFonts w:ascii="PT Sans" w:eastAsia="Lucida Sans Unicode" w:hAnsi="PT Sans"/>
      <w:b/>
      <w:kern w:val="2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7C92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DC4DF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C4DFB"/>
    <w:rPr>
      <w:rFonts w:ascii="Times New Roman" w:eastAsia="Times New Roman" w:hAnsi="Times New Roman"/>
      <w:sz w:val="24"/>
      <w:szCs w:val="24"/>
      <w:lang w:eastAsia="ar-SA"/>
    </w:rPr>
  </w:style>
  <w:style w:type="paragraph" w:styleId="ab">
    <w:name w:val="footer"/>
    <w:basedOn w:val="a"/>
    <w:link w:val="ac"/>
    <w:uiPriority w:val="99"/>
    <w:unhideWhenUsed/>
    <w:rsid w:val="00DC4DF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C4DFB"/>
    <w:rPr>
      <w:rFonts w:ascii="Times New Roman" w:eastAsia="Times New Roman" w:hAnsi="Times New Roman"/>
      <w:sz w:val="24"/>
      <w:szCs w:val="24"/>
      <w:lang w:eastAsia="ar-SA"/>
    </w:rPr>
  </w:style>
  <w:style w:type="paragraph" w:styleId="ad">
    <w:name w:val="No Spacing"/>
    <w:link w:val="ae"/>
    <w:uiPriority w:val="1"/>
    <w:qFormat/>
    <w:rsid w:val="009336CA"/>
    <w:rPr>
      <w:sz w:val="22"/>
      <w:szCs w:val="22"/>
      <w:lang w:eastAsia="en-US"/>
    </w:rPr>
  </w:style>
  <w:style w:type="character" w:customStyle="1" w:styleId="ae">
    <w:name w:val="Без интервала Знак"/>
    <w:link w:val="ad"/>
    <w:uiPriority w:val="1"/>
    <w:locked/>
    <w:rsid w:val="009336CA"/>
    <w:rPr>
      <w:sz w:val="22"/>
      <w:szCs w:val="22"/>
      <w:lang w:eastAsia="en-US"/>
    </w:rPr>
  </w:style>
  <w:style w:type="character" w:customStyle="1" w:styleId="CharStyle29">
    <w:name w:val="Char Style 29"/>
    <w:basedOn w:val="a0"/>
    <w:link w:val="Style28"/>
    <w:rsid w:val="003302B4"/>
    <w:rPr>
      <w:sz w:val="23"/>
      <w:szCs w:val="23"/>
      <w:shd w:val="clear" w:color="auto" w:fill="FFFFFF"/>
    </w:rPr>
  </w:style>
  <w:style w:type="paragraph" w:customStyle="1" w:styleId="Style28">
    <w:name w:val="Style 28"/>
    <w:basedOn w:val="a"/>
    <w:link w:val="CharStyle29"/>
    <w:rsid w:val="003302B4"/>
    <w:pPr>
      <w:widowControl w:val="0"/>
      <w:shd w:val="clear" w:color="auto" w:fill="FFFFFF"/>
      <w:spacing w:line="0" w:lineRule="atLeast"/>
    </w:pPr>
    <w:rPr>
      <w:rFonts w:ascii="Calibri" w:eastAsia="Calibri" w:hAnsi="Calibri"/>
      <w:sz w:val="23"/>
      <w:szCs w:val="23"/>
      <w:lang w:eastAsia="ru-RU"/>
    </w:rPr>
  </w:style>
  <w:style w:type="character" w:customStyle="1" w:styleId="CharStyle27">
    <w:name w:val="Char Style 27"/>
    <w:basedOn w:val="a0"/>
    <w:link w:val="Style26"/>
    <w:rsid w:val="003302B4"/>
    <w:rPr>
      <w:shd w:val="clear" w:color="auto" w:fill="FFFFFF"/>
    </w:rPr>
  </w:style>
  <w:style w:type="paragraph" w:customStyle="1" w:styleId="Style26">
    <w:name w:val="Style 26"/>
    <w:basedOn w:val="a"/>
    <w:link w:val="CharStyle27"/>
    <w:rsid w:val="003302B4"/>
    <w:pPr>
      <w:widowControl w:val="0"/>
      <w:shd w:val="clear" w:color="auto" w:fill="FFFFFF"/>
      <w:spacing w:line="0" w:lineRule="atLeast"/>
      <w:ind w:hanging="340"/>
    </w:pPr>
    <w:rPr>
      <w:rFonts w:ascii="Calibri" w:eastAsia="Calibri" w:hAnsi="Calibri"/>
      <w:sz w:val="20"/>
      <w:szCs w:val="20"/>
      <w:lang w:eastAsia="ru-RU"/>
    </w:rPr>
  </w:style>
  <w:style w:type="character" w:styleId="af">
    <w:name w:val="annotation reference"/>
    <w:basedOn w:val="a0"/>
    <w:uiPriority w:val="99"/>
    <w:semiHidden/>
    <w:unhideWhenUsed/>
    <w:rsid w:val="00AD6DF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AD6DFE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AD6DFE"/>
    <w:rPr>
      <w:rFonts w:ascii="Times New Roman" w:eastAsia="Times New Roman" w:hAnsi="Times New Roman"/>
      <w:lang w:eastAsia="ar-SA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D6DF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AD6DFE"/>
    <w:rPr>
      <w:rFonts w:ascii="Times New Roman" w:eastAsia="Times New Roman" w:hAnsi="Times New Roman"/>
      <w:b/>
      <w:bCs/>
      <w:lang w:eastAsia="ar-SA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4237B1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B646D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591B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33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nakucenko/Library/CloudStorage/OneDrive-JSCINVEST/03.&#1055;&#1056;&#1054;&#1045;&#1050;&#1058;&#1067;/02.&#1058;&#1045;&#1050;&#1059;&#1065;&#1048;&#1045;/%5b&#1048;&#1057;&#1090;&#1050;%5d%20119-24-12%20&#1057;&#1052;&#1056;%20&#1042;&#1054;&#1057;%20&#1062;&#1072;&#1075;&#1072;&#1085;%20&#1040;&#1084;&#1072;&#1085;%20(&#1050;&#1072;&#1083;&#1084;&#1099;&#1082;&#1080;&#1103;)/01.&#1055;&#1045;&#1056;&#1045;&#1055;&#1048;&#1057;&#1050;&#1040;/00.&#1064;&#1072;&#1073;&#1083;&#1086;&#1085;&#1099;/&#1048;&#1057;&#1090;&#1050;%20&#1041;&#1083;&#1072;&#1085;&#1082;%20&#1087;&#1080;&#1089;&#1100;&#1084;&#1072;%20&#1041;&#1077;&#1084;&#1073;&#1077;&#1077;&#1074;%20(&#1085;&#1086;&#1074;&#1099;&#1080;&#774;).dotx" TargetMode="External"/></Relationships>
</file>

<file path=word/theme/theme1.xml><?xml version="1.0" encoding="utf-8"?>
<a:theme xmlns:a="http://schemas.openxmlformats.org/drawingml/2006/main" name="Тема Office">
  <a:themeElements>
    <a:clrScheme name="Другая 2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6E2E6C50785C4688276D99C8BEC866" ma:contentTypeVersion="13" ma:contentTypeDescription="Создание документа." ma:contentTypeScope="" ma:versionID="60da96b741213fa06739339f4b58ec53">
  <xsd:schema xmlns:xsd="http://www.w3.org/2001/XMLSchema" xmlns:xs="http://www.w3.org/2001/XMLSchema" xmlns:p="http://schemas.microsoft.com/office/2006/metadata/properties" xmlns:ns2="bbee3b32-b45b-41a1-bad9-4d129dfb0000" xmlns:ns3="b3e1d0c1-9192-433f-8310-1651b623cdb6" targetNamespace="http://schemas.microsoft.com/office/2006/metadata/properties" ma:root="true" ma:fieldsID="623161e2c5c922b64aa3b2e40a12ceb2" ns2:_="" ns3:_="">
    <xsd:import namespace="bbee3b32-b45b-41a1-bad9-4d129dfb0000"/>
    <xsd:import namespace="b3e1d0c1-9192-433f-8310-1651b623cd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e3b32-b45b-41a1-bad9-4d129dfb0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2ba8512-aee3-4b3c-a2d3-963378192b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1d0c1-9192-433f-8310-1651b623cdb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9b27419-92a5-492f-8231-beac6c2353e9}" ma:internalName="TaxCatchAll" ma:showField="CatchAllData" ma:web="b3e1d0c1-9192-433f-8310-1651b623cd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e1d0c1-9192-433f-8310-1651b623cdb6" xsi:nil="true"/>
    <lcf76f155ced4ddcb4097134ff3c332f xmlns="bbee3b32-b45b-41a1-bad9-4d129dfb000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5C80F9-AF72-478E-B7FB-90D6735822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AA9580-6377-4EBF-B902-633DB99466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e3b32-b45b-41a1-bad9-4d129dfb0000"/>
    <ds:schemaRef ds:uri="b3e1d0c1-9192-433f-8310-1651b623cd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A714C-F372-4681-974A-2C7AF1D1C264}">
  <ds:schemaRefs>
    <ds:schemaRef ds:uri="http://schemas.microsoft.com/office/2006/metadata/properties"/>
    <ds:schemaRef ds:uri="http://schemas.microsoft.com/office/infopath/2007/PartnerControls"/>
    <ds:schemaRef ds:uri="b3e1d0c1-9192-433f-8310-1651b623cdb6"/>
    <ds:schemaRef ds:uri="bbee3b32-b45b-41a1-bad9-4d129dfb0000"/>
  </ds:schemaRefs>
</ds:datastoreItem>
</file>

<file path=customXml/itemProps4.xml><?xml version="1.0" encoding="utf-8"?>
<ds:datastoreItem xmlns:ds="http://schemas.openxmlformats.org/officeDocument/2006/customXml" ds:itemID="{EAA50B38-0C49-4A7C-B81E-518195BA8B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ИСтК Бланк письма Бембеев (новый).dotx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Links>
    <vt:vector size="12" baseType="variant">
      <vt:variant>
        <vt:i4>8257597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consultantplus://offline/ref=6F042024E7FD9D6C4D98BBCB7FBB548F307D23DECD07872415E01715B0456C0B31F20ABDL7L4L</vt:lpwstr>
      </vt:variant>
      <vt:variant>
        <vt:lpwstr/>
      </vt:variant>
      <vt:variant>
        <vt:i4>8257597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consultantplus://offline/ref=6F042024E7FD9D6C4D98BBCB7FBB548F307D23DECD07872415E01715B0456C0B31F20ABDL7L4L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Куценко</dc:creator>
  <cp:keywords/>
  <dc:description/>
  <cp:lastModifiedBy>КУЦЕНКО Анна Владимировна</cp:lastModifiedBy>
  <cp:revision>1</cp:revision>
  <cp:lastPrinted>2024-01-15T06:53:00Z</cp:lastPrinted>
  <dcterms:created xsi:type="dcterms:W3CDTF">2026-08-28T18:06:00Z</dcterms:created>
  <dcterms:modified xsi:type="dcterms:W3CDTF">2026-08-28T18:06:00Z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0x010100DB6E2E6C50785C4688276D99C8BEC866</vt:lpwstr>
  </property>
  <property fmtid="{D5CDD505-2E9C-101B-9397-08002B2CF9AE}" pid="3" name="MediaServiceImageTags">
    <vt:lpwstr/>
  </property>
</Properties>
</file>