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5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992"/>
        <w:gridCol w:w="3828"/>
      </w:tblGrid>
      <w:tr w:rsidR="00D71814" w:rsidRPr="005D71A8" w14:paraId="7DB218FD" w14:textId="77777777" w:rsidTr="00A54533">
        <w:trPr>
          <w:trHeight w:val="560"/>
        </w:trPr>
        <w:tc>
          <w:tcPr>
            <w:tcW w:w="5245" w:type="dxa"/>
            <w:tcMar>
              <w:left w:w="0" w:type="dxa"/>
              <w:right w:w="0" w:type="dxa"/>
            </w:tcMar>
            <w:vAlign w:val="bottom"/>
          </w:tcPr>
          <w:p w14:paraId="653BF1C7" w14:textId="30B9DCE8" w:rsidR="00D71814" w:rsidRPr="005D71A8" w:rsidRDefault="00D71814" w:rsidP="002B1A2D">
            <w:pPr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 w:rsidRPr="005D71A8">
              <w:rPr>
                <w:rFonts w:ascii="Times New Roman" w:hAnsi="Times New Roman" w:cs="Times New Roman"/>
              </w:rPr>
              <w:t>Исх. №</w:t>
            </w:r>
            <w:r w:rsidR="0009632D">
              <w:rPr>
                <w:rFonts w:ascii="Times New Roman" w:hAnsi="Times New Roman" w:cs="Times New Roman"/>
              </w:rPr>
              <w:t xml:space="preserve"> </w:t>
            </w:r>
            <w:r w:rsidR="007D71E2">
              <w:rPr>
                <w:rFonts w:ascii="Times New Roman" w:hAnsi="Times New Roman" w:cs="Times New Roman"/>
              </w:rPr>
              <w:t>____</w:t>
            </w:r>
            <w:r w:rsidRPr="005D71A8">
              <w:rPr>
                <w:rFonts w:ascii="Times New Roman" w:hAnsi="Times New Roman" w:cs="Times New Roman"/>
              </w:rPr>
              <w:t>от «</w:t>
            </w:r>
            <w:r w:rsidR="007D71E2">
              <w:rPr>
                <w:rFonts w:ascii="Times New Roman" w:hAnsi="Times New Roman" w:cs="Times New Roman"/>
              </w:rPr>
              <w:t>__</w:t>
            </w:r>
            <w:r w:rsidRPr="005D71A8">
              <w:rPr>
                <w:rFonts w:ascii="Times New Roman" w:hAnsi="Times New Roman" w:cs="Times New Roman"/>
              </w:rPr>
              <w:t xml:space="preserve">» </w:t>
            </w:r>
            <w:r w:rsidR="007D71E2">
              <w:rPr>
                <w:rFonts w:ascii="Times New Roman" w:hAnsi="Times New Roman" w:cs="Times New Roman"/>
              </w:rPr>
              <w:t>______</w:t>
            </w:r>
            <w:r w:rsidR="00D26302">
              <w:rPr>
                <w:rFonts w:ascii="Times New Roman" w:hAnsi="Times New Roman" w:cs="Times New Roman"/>
              </w:rPr>
              <w:t xml:space="preserve"> </w:t>
            </w:r>
            <w:r w:rsidR="007D71E2">
              <w:rPr>
                <w:rFonts w:ascii="Times New Roman" w:hAnsi="Times New Roman" w:cs="Times New Roman"/>
              </w:rPr>
              <w:t>____</w:t>
            </w:r>
            <w:r w:rsidRPr="005D71A8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47B756A7" w14:textId="77777777" w:rsidR="00D71814" w:rsidRPr="005D71A8" w:rsidRDefault="00D71814" w:rsidP="002B1A2D">
            <w:pPr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5F842C11" w14:textId="77777777" w:rsidR="00D71814" w:rsidRPr="005D71A8" w:rsidRDefault="00D71814" w:rsidP="002B1A2D">
            <w:pPr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828" w:type="dxa"/>
            <w:tcMar>
              <w:left w:w="0" w:type="dxa"/>
              <w:right w:w="0" w:type="dxa"/>
            </w:tcMar>
          </w:tcPr>
          <w:p w14:paraId="62526FE4" w14:textId="77777777" w:rsidR="00A74ED4" w:rsidRPr="009106FC" w:rsidRDefault="00A74ED4" w:rsidP="002B1A2D">
            <w:pPr>
              <w:contextualSpacing/>
              <w:jc w:val="both"/>
              <w:rPr>
                <w:rFonts w:ascii="Times New Roman" w:hAnsi="Times New Roman" w:cs="Times New Roman"/>
              </w:rPr>
            </w:pPr>
          </w:p>
          <w:p w14:paraId="2A05746B" w14:textId="401AE1BA" w:rsidR="004B4EBF" w:rsidRPr="004B4EBF" w:rsidRDefault="004B4EBF" w:rsidP="002B1A2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4B4EBF">
              <w:rPr>
                <w:rFonts w:ascii="Times New Roman" w:hAnsi="Times New Roman" w:cs="Times New Roman"/>
              </w:rPr>
              <w:t>Главе Калачевского муниципального района Волгоградской области</w:t>
            </w:r>
          </w:p>
          <w:p w14:paraId="23DD5928" w14:textId="56884C31" w:rsidR="00D71814" w:rsidRPr="004B4EBF" w:rsidRDefault="00A54533" w:rsidP="002B1A2D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B4EBF">
              <w:rPr>
                <w:rFonts w:ascii="Times New Roman" w:hAnsi="Times New Roman" w:cs="Times New Roman"/>
                <w:b/>
                <w:bCs/>
              </w:rPr>
              <w:t>Р.С. ГОРБАТОМУ</w:t>
            </w:r>
          </w:p>
        </w:tc>
      </w:tr>
      <w:tr w:rsidR="00D71814" w:rsidRPr="005D71A8" w14:paraId="041491AD" w14:textId="77777777" w:rsidTr="00A54533">
        <w:trPr>
          <w:trHeight w:val="699"/>
        </w:trPr>
        <w:tc>
          <w:tcPr>
            <w:tcW w:w="5245" w:type="dxa"/>
            <w:tcMar>
              <w:left w:w="0" w:type="dxa"/>
              <w:right w:w="0" w:type="dxa"/>
            </w:tcMar>
            <w:vAlign w:val="bottom"/>
          </w:tcPr>
          <w:p w14:paraId="6EB6982B" w14:textId="77777777" w:rsidR="006F569B" w:rsidRDefault="006F569B" w:rsidP="002B1A2D">
            <w:pPr>
              <w:spacing w:after="255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14:paraId="34758A5C" w14:textId="56070518" w:rsidR="00D71814" w:rsidRPr="00BC23B6" w:rsidRDefault="00D71814" w:rsidP="002B1A2D">
            <w:pPr>
              <w:spacing w:after="255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992" w:type="dxa"/>
            <w:tcMar>
              <w:left w:w="0" w:type="dxa"/>
              <w:right w:w="0" w:type="dxa"/>
            </w:tcMar>
          </w:tcPr>
          <w:p w14:paraId="1C49CD5B" w14:textId="77777777" w:rsidR="00D71814" w:rsidRPr="005D71A8" w:rsidRDefault="00D71814" w:rsidP="002B1A2D">
            <w:pPr>
              <w:contextualSpacing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3828" w:type="dxa"/>
            <w:tcMar>
              <w:left w:w="0" w:type="dxa"/>
              <w:right w:w="0" w:type="dxa"/>
            </w:tcMar>
          </w:tcPr>
          <w:p w14:paraId="5657DF0B" w14:textId="77777777" w:rsidR="00D71814" w:rsidRPr="005D71A8" w:rsidRDefault="00D71814" w:rsidP="002B1A2D">
            <w:pPr>
              <w:contextualSpacing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</w:tc>
      </w:tr>
    </w:tbl>
    <w:p w14:paraId="5C3301ED" w14:textId="42B3BEA2" w:rsidR="00E237E7" w:rsidRDefault="004B4EBF" w:rsidP="002B1A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4EBF">
        <w:rPr>
          <w:rFonts w:ascii="Times New Roman" w:hAnsi="Times New Roman" w:cs="Times New Roman"/>
          <w:b/>
          <w:bCs/>
          <w:sz w:val="24"/>
          <w:szCs w:val="24"/>
        </w:rPr>
        <w:t>Уважаемый Роман Сергеевич</w:t>
      </w:r>
      <w:r w:rsidR="00D71814" w:rsidRPr="00D71814">
        <w:rPr>
          <w:rFonts w:ascii="Times New Roman" w:hAnsi="Times New Roman" w:cs="Times New Roman"/>
          <w:b/>
          <w:bCs/>
          <w:sz w:val="24"/>
          <w:szCs w:val="24"/>
        </w:rPr>
        <w:t>!</w:t>
      </w:r>
    </w:p>
    <w:p w14:paraId="51E66612" w14:textId="77777777" w:rsidR="00BC23B6" w:rsidRDefault="00BC23B6" w:rsidP="002B1A2D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051BD6" w14:textId="77777777" w:rsidR="004B4EBF" w:rsidRPr="004B4EBF" w:rsidRDefault="004B4EBF" w:rsidP="002B1A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01767437"/>
      <w:r w:rsidRPr="004B4EBF">
        <w:rPr>
          <w:rFonts w:ascii="Times New Roman" w:hAnsi="Times New Roman" w:cs="Times New Roman"/>
          <w:sz w:val="24"/>
          <w:szCs w:val="24"/>
        </w:rPr>
        <w:t>ООО «АгроСтройАльянс» является Подрядчиком по выполнению работ по объекту «Реконструкция очистных сооружений водопровода в п. Береславка Калачевского муниципального района Волгоградской области» в рамках Муниципального контракта №1814 от 28.09.2021 г.</w:t>
      </w:r>
    </w:p>
    <w:p w14:paraId="42C9E333" w14:textId="655C6C39" w:rsidR="00CE249C" w:rsidRDefault="00265615" w:rsidP="007D71E2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DEB44F3" w14:textId="77777777" w:rsidR="0006290F" w:rsidRDefault="0006290F" w:rsidP="002B1A2D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8001B02" w14:textId="77777777" w:rsidR="0006290F" w:rsidRDefault="0006290F" w:rsidP="002B1A2D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3BF8B48" w14:textId="77777777" w:rsidR="0006290F" w:rsidRDefault="0006290F" w:rsidP="002B1A2D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0CB52AE" w14:textId="77777777" w:rsidR="0006290F" w:rsidRDefault="0006290F" w:rsidP="002B1A2D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3BC5CB8" w14:textId="77777777" w:rsidR="00C57DCE" w:rsidRDefault="00C57DCE" w:rsidP="002B1A2D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BB25C32" w14:textId="77777777" w:rsidR="002B1A2D" w:rsidRDefault="002B1A2D" w:rsidP="002B1A2D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1ABEEC5" w14:textId="77777777" w:rsidR="002B1A2D" w:rsidRPr="0016754D" w:rsidRDefault="002B1A2D" w:rsidP="002B1A2D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pPr w:leftFromText="180" w:rightFromText="180" w:vertAnchor="text" w:horzAnchor="page" w:tblpX="1146" w:tblpY="55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961"/>
      </w:tblGrid>
      <w:tr w:rsidR="006204FA" w:rsidRPr="005D71A8" w14:paraId="1BAE5453" w14:textId="77777777" w:rsidTr="00A93EAD">
        <w:trPr>
          <w:trHeight w:val="314"/>
        </w:trPr>
        <w:tc>
          <w:tcPr>
            <w:tcW w:w="5245" w:type="dxa"/>
            <w:tcMar>
              <w:left w:w="0" w:type="dxa"/>
              <w:right w:w="0" w:type="dxa"/>
            </w:tcMar>
          </w:tcPr>
          <w:p w14:paraId="2A89D82B" w14:textId="0159D3F1" w:rsidR="006204FA" w:rsidRPr="005D71A8" w:rsidRDefault="006C4927" w:rsidP="00246C4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Руководитель обособленного подразделения</w:t>
            </w:r>
          </w:p>
        </w:tc>
        <w:tc>
          <w:tcPr>
            <w:tcW w:w="4961" w:type="dxa"/>
            <w:tcMar>
              <w:left w:w="0" w:type="dxa"/>
              <w:right w:w="57" w:type="dxa"/>
            </w:tcMar>
          </w:tcPr>
          <w:p w14:paraId="0536A03F" w14:textId="0D0B0793" w:rsidR="006204FA" w:rsidRPr="005D71A8" w:rsidRDefault="00D818E6" w:rsidP="00CE249C">
            <w:pPr>
              <w:ind w:right="228"/>
              <w:contextualSpacing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А.</w:t>
            </w:r>
            <w:r w:rsidR="00DC06BB">
              <w:rPr>
                <w:rFonts w:ascii="Times New Roman" w:hAnsi="Times New Roman" w:cs="Times New Roman"/>
                <w:b/>
                <w:bCs/>
              </w:rPr>
              <w:t>В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="00DC06BB">
              <w:rPr>
                <w:rFonts w:ascii="Times New Roman" w:hAnsi="Times New Roman" w:cs="Times New Roman"/>
                <w:b/>
                <w:bCs/>
              </w:rPr>
              <w:t>Гоголев</w:t>
            </w:r>
          </w:p>
        </w:tc>
      </w:tr>
    </w:tbl>
    <w:p w14:paraId="15B623DC" w14:textId="6C1DF463" w:rsidR="0065374A" w:rsidRDefault="0065374A" w:rsidP="002B1A2D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ED1790A" w14:textId="294E71E8" w:rsidR="006D68AC" w:rsidRDefault="006D68AC" w:rsidP="002B1A2D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D68AC" w:rsidSect="00CE249C">
      <w:headerReference w:type="default" r:id="rId11"/>
      <w:pgSz w:w="11906" w:h="16838"/>
      <w:pgMar w:top="851" w:right="851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E329F5" w14:textId="77777777" w:rsidR="00B8349B" w:rsidRDefault="00B8349B" w:rsidP="00020A0F">
      <w:pPr>
        <w:spacing w:after="0" w:line="240" w:lineRule="auto"/>
      </w:pPr>
      <w:r>
        <w:separator/>
      </w:r>
    </w:p>
  </w:endnote>
  <w:endnote w:type="continuationSeparator" w:id="0">
    <w:p w14:paraId="3C87A19F" w14:textId="77777777" w:rsidR="00B8349B" w:rsidRDefault="00B8349B" w:rsidP="00020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C9BE80" w14:textId="77777777" w:rsidR="00B8349B" w:rsidRDefault="00B8349B" w:rsidP="00020A0F">
      <w:pPr>
        <w:spacing w:after="0" w:line="240" w:lineRule="auto"/>
      </w:pPr>
      <w:r>
        <w:separator/>
      </w:r>
    </w:p>
  </w:footnote>
  <w:footnote w:type="continuationSeparator" w:id="0">
    <w:p w14:paraId="21CA90F0" w14:textId="77777777" w:rsidR="00B8349B" w:rsidRDefault="00B8349B" w:rsidP="00020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5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65"/>
    </w:tblGrid>
    <w:tr w:rsidR="0078430C" w:rsidRPr="00564F87" w14:paraId="177A76F6" w14:textId="77777777" w:rsidTr="00A25CE0">
      <w:trPr>
        <w:trHeight w:val="1136"/>
      </w:trPr>
      <w:tc>
        <w:tcPr>
          <w:tcW w:w="10065" w:type="dxa"/>
          <w:tcMar>
            <w:left w:w="0" w:type="dxa"/>
            <w:right w:w="0" w:type="dxa"/>
          </w:tcMar>
        </w:tcPr>
        <w:p w14:paraId="2FC4EA86" w14:textId="77777777" w:rsidR="0078430C" w:rsidRPr="00C46EB5" w:rsidRDefault="0078430C" w:rsidP="0078430C">
          <w:pPr>
            <w:contextualSpacing/>
            <w:jc w:val="center"/>
            <w:rPr>
              <w:rFonts w:ascii="Times New Roman" w:hAnsi="Times New Roman" w:cs="Times New Roman"/>
              <w:b/>
              <w:bCs/>
              <w:color w:val="0070C0"/>
              <w:spacing w:val="27"/>
              <w:sz w:val="32"/>
              <w:szCs w:val="32"/>
            </w:rPr>
          </w:pPr>
          <w:r w:rsidRPr="00C46EB5">
            <w:rPr>
              <w:rFonts w:ascii="Times New Roman" w:hAnsi="Times New Roman" w:cs="Times New Roman"/>
              <w:b/>
              <w:bCs/>
              <w:color w:val="0070C0"/>
              <w:spacing w:val="27"/>
              <w:sz w:val="32"/>
              <w:szCs w:val="32"/>
            </w:rPr>
            <w:t>ОБЩЕСТВО С ОГРАНИЧЕННОЙ ОТВЕТСТВЕННОСТЬЮ</w:t>
          </w:r>
        </w:p>
        <w:p w14:paraId="3065D8C5" w14:textId="77777777" w:rsidR="0078430C" w:rsidRPr="00FE456B" w:rsidRDefault="0078430C" w:rsidP="0078430C">
          <w:pPr>
            <w:pStyle w:val="a6"/>
            <w:tabs>
              <w:tab w:val="clear" w:pos="4677"/>
              <w:tab w:val="clear" w:pos="9355"/>
            </w:tabs>
            <w:contextualSpacing/>
            <w:jc w:val="center"/>
            <w:rPr>
              <w:rFonts w:ascii="Times New Roman" w:hAnsi="Times New Roman" w:cs="Times New Roman"/>
              <w:b/>
              <w:bCs/>
              <w:color w:val="FF0000"/>
              <w:sz w:val="40"/>
            </w:rPr>
          </w:pPr>
          <w:r w:rsidRPr="00FE456B">
            <w:rPr>
              <w:rFonts w:ascii="Times New Roman" w:hAnsi="Times New Roman" w:cs="Times New Roman"/>
              <w:b/>
              <w:bCs/>
              <w:color w:val="FF0000"/>
              <w:sz w:val="40"/>
            </w:rPr>
            <w:t>«</w:t>
          </w:r>
          <w:proofErr w:type="spellStart"/>
          <w:r w:rsidRPr="00FE456B">
            <w:rPr>
              <w:rFonts w:ascii="Times New Roman" w:hAnsi="Times New Roman" w:cs="Times New Roman"/>
              <w:b/>
              <w:bCs/>
              <w:color w:val="FF0000"/>
              <w:sz w:val="40"/>
            </w:rPr>
            <w:t>АгроСтройАльянс</w:t>
          </w:r>
          <w:proofErr w:type="spellEnd"/>
          <w:r w:rsidRPr="00FE456B">
            <w:rPr>
              <w:rFonts w:ascii="Times New Roman" w:hAnsi="Times New Roman" w:cs="Times New Roman"/>
              <w:b/>
              <w:bCs/>
              <w:color w:val="FF0000"/>
              <w:sz w:val="40"/>
            </w:rPr>
            <w:t>»</w:t>
          </w:r>
        </w:p>
        <w:p w14:paraId="4E39B8FC" w14:textId="77777777" w:rsidR="0078430C" w:rsidRPr="00564F87" w:rsidRDefault="0078430C" w:rsidP="0078430C">
          <w:pPr>
            <w:pStyle w:val="a6"/>
            <w:contextualSpacing/>
            <w:jc w:val="center"/>
            <w:rPr>
              <w:rFonts w:ascii="Times New Roman" w:hAnsi="Times New Roman" w:cs="Times New Roman"/>
            </w:rPr>
          </w:pPr>
          <w:r w:rsidRPr="00564F87">
            <w:rPr>
              <w:rFonts w:ascii="Times New Roman" w:hAnsi="Times New Roman" w:cs="Times New Roman"/>
              <w:noProof/>
              <w:color w:val="99CCFF"/>
              <w:sz w:val="16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5FE8AE9" wp14:editId="5123F984">
                    <wp:simplePos x="0" y="0"/>
                    <wp:positionH relativeFrom="column">
                      <wp:posOffset>-3092</wp:posOffset>
                    </wp:positionH>
                    <wp:positionV relativeFrom="paragraph">
                      <wp:posOffset>69215</wp:posOffset>
                    </wp:positionV>
                    <wp:extent cx="6364246" cy="27099"/>
                    <wp:effectExtent l="12700" t="38100" r="49530" b="49530"/>
                    <wp:wrapNone/>
                    <wp:docPr id="1" name="Lin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6364246" cy="27099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line w14:anchorId="45C3CBDE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5.45pt" to="500.8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" strokeweight="6pt">
                    <v:stroke linestyle="thickBetweenThin"/>
                    <o:lock v:ext="edit" shapetype="f"/>
                  </v:line>
                </w:pict>
              </mc:Fallback>
            </mc:AlternateContent>
          </w:r>
        </w:p>
      </w:tc>
    </w:tr>
    <w:tr w:rsidR="0078430C" w:rsidRPr="00564F87" w14:paraId="212272CB" w14:textId="77777777" w:rsidTr="00A25CE0">
      <w:trPr>
        <w:trHeight w:val="491"/>
      </w:trPr>
      <w:tc>
        <w:tcPr>
          <w:tcW w:w="10065" w:type="dxa"/>
          <w:tcMar>
            <w:left w:w="0" w:type="dxa"/>
            <w:right w:w="0" w:type="dxa"/>
          </w:tcMar>
        </w:tcPr>
        <w:p w14:paraId="503285EC" w14:textId="77777777" w:rsidR="0078430C" w:rsidRPr="00564F87" w:rsidRDefault="0078430C" w:rsidP="0078430C">
          <w:pPr>
            <w:contextualSpacing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564F87">
            <w:rPr>
              <w:rFonts w:ascii="Times New Roman" w:hAnsi="Times New Roman" w:cs="Times New Roman"/>
              <w:sz w:val="20"/>
              <w:szCs w:val="20"/>
              <w:lang w:eastAsia="ar-SA"/>
            </w:rPr>
            <w:t xml:space="preserve">Юр. адрес: </w:t>
          </w:r>
          <w:r w:rsidRPr="00564F87">
            <w:rPr>
              <w:rFonts w:ascii="Times New Roman" w:eastAsia="Times New Roman" w:hAnsi="Times New Roman" w:cs="Times New Roman"/>
              <w:sz w:val="20"/>
              <w:szCs w:val="20"/>
            </w:rPr>
            <w:t xml:space="preserve">364014, Чеченская Республика, </w:t>
          </w:r>
          <w:proofErr w:type="spellStart"/>
          <w:r w:rsidRPr="00564F87">
            <w:rPr>
              <w:rFonts w:ascii="Times New Roman" w:eastAsia="Times New Roman" w:hAnsi="Times New Roman" w:cs="Times New Roman"/>
              <w:sz w:val="20"/>
              <w:szCs w:val="20"/>
            </w:rPr>
            <w:t>г.о</w:t>
          </w:r>
          <w:proofErr w:type="spellEnd"/>
          <w:r w:rsidRPr="00564F87">
            <w:rPr>
              <w:rFonts w:ascii="Times New Roman" w:eastAsia="Times New Roman" w:hAnsi="Times New Roman" w:cs="Times New Roman"/>
              <w:sz w:val="20"/>
              <w:szCs w:val="20"/>
            </w:rPr>
            <w:t>. город Грозный, г. Грозный, ул. Тверская, д.15, этаж/офис 2/12</w:t>
          </w:r>
        </w:p>
        <w:p w14:paraId="3D487E4F" w14:textId="77777777" w:rsidR="0078430C" w:rsidRPr="00564F87" w:rsidRDefault="0078430C" w:rsidP="0078430C">
          <w:pPr>
            <w:pStyle w:val="a6"/>
            <w:tabs>
              <w:tab w:val="clear" w:pos="4677"/>
              <w:tab w:val="clear" w:pos="9355"/>
            </w:tabs>
            <w:contextualSpacing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564F87">
            <w:rPr>
              <w:rFonts w:ascii="Times New Roman" w:hAnsi="Times New Roman" w:cs="Times New Roman"/>
              <w:sz w:val="20"/>
              <w:szCs w:val="20"/>
              <w:lang w:eastAsia="ar-SA"/>
            </w:rPr>
            <w:t>ОГРН 1092031003833, ИНН 2014263910, КПП 200101001</w:t>
          </w:r>
          <w:r w:rsidR="001C3CEF">
            <w:rPr>
              <w:rFonts w:ascii="Times New Roman" w:hAnsi="Times New Roman" w:cs="Times New Roman"/>
              <w:sz w:val="20"/>
              <w:szCs w:val="20"/>
              <w:lang w:eastAsia="ar-SA"/>
            </w:rPr>
            <w:t xml:space="preserve">, </w:t>
          </w:r>
          <w:r w:rsidRPr="00564F87">
            <w:rPr>
              <w:rFonts w:ascii="Times New Roman" w:hAnsi="Times New Roman" w:cs="Times New Roman"/>
              <w:sz w:val="20"/>
              <w:szCs w:val="20"/>
              <w:lang w:eastAsia="ar-SA"/>
            </w:rPr>
            <w:t>тел</w:t>
          </w:r>
          <w:r w:rsidR="006B4798">
            <w:rPr>
              <w:rFonts w:ascii="Times New Roman" w:hAnsi="Times New Roman" w:cs="Times New Roman"/>
              <w:sz w:val="20"/>
              <w:szCs w:val="20"/>
              <w:lang w:eastAsia="ar-SA"/>
            </w:rPr>
            <w:t>:</w:t>
          </w:r>
          <w:r w:rsidRPr="00564F87">
            <w:rPr>
              <w:rFonts w:ascii="Times New Roman" w:hAnsi="Times New Roman" w:cs="Times New Roman"/>
              <w:sz w:val="20"/>
              <w:szCs w:val="20"/>
              <w:lang w:eastAsia="ar-SA"/>
            </w:rPr>
            <w:t xml:space="preserve"> +7 (8712) 22-45-61, </w:t>
          </w:r>
          <w:r w:rsidRPr="00564F87">
            <w:rPr>
              <w:rFonts w:ascii="Times New Roman" w:hAnsi="Times New Roman" w:cs="Times New Roman"/>
              <w:sz w:val="20"/>
              <w:szCs w:val="20"/>
              <w:lang w:val="en-US" w:eastAsia="ar-SA"/>
            </w:rPr>
            <w:t>e</w:t>
          </w:r>
          <w:r w:rsidRPr="00564F87">
            <w:rPr>
              <w:rFonts w:ascii="Times New Roman" w:hAnsi="Times New Roman" w:cs="Times New Roman"/>
              <w:sz w:val="20"/>
              <w:szCs w:val="20"/>
              <w:lang w:eastAsia="ar-SA"/>
            </w:rPr>
            <w:t>-</w:t>
          </w:r>
          <w:r w:rsidRPr="00564F87">
            <w:rPr>
              <w:rFonts w:ascii="Times New Roman" w:hAnsi="Times New Roman" w:cs="Times New Roman"/>
              <w:sz w:val="20"/>
              <w:szCs w:val="20"/>
              <w:lang w:val="en-US" w:eastAsia="ar-SA"/>
            </w:rPr>
            <w:t>mail</w:t>
          </w:r>
          <w:r w:rsidRPr="00564F87">
            <w:rPr>
              <w:rFonts w:ascii="Times New Roman" w:hAnsi="Times New Roman" w:cs="Times New Roman"/>
              <w:sz w:val="20"/>
              <w:szCs w:val="20"/>
              <w:lang w:eastAsia="ar-SA"/>
            </w:rPr>
            <w:t xml:space="preserve">: </w:t>
          </w:r>
          <w:proofErr w:type="spellStart"/>
          <w:r w:rsidRPr="00564F87">
            <w:rPr>
              <w:rFonts w:ascii="Times New Roman" w:hAnsi="Times New Roman" w:cs="Times New Roman"/>
              <w:sz w:val="20"/>
              <w:szCs w:val="20"/>
              <w:lang w:val="en-US"/>
            </w:rPr>
            <w:t>Agrostroy</w:t>
          </w:r>
          <w:proofErr w:type="spellEnd"/>
          <w:r w:rsidRPr="00564F87">
            <w:rPr>
              <w:rFonts w:ascii="Times New Roman" w:hAnsi="Times New Roman" w:cs="Times New Roman"/>
              <w:sz w:val="20"/>
              <w:szCs w:val="20"/>
            </w:rPr>
            <w:t>9@</w:t>
          </w:r>
          <w:proofErr w:type="spellStart"/>
          <w:r w:rsidRPr="00564F87">
            <w:rPr>
              <w:rFonts w:ascii="Times New Roman" w:hAnsi="Times New Roman" w:cs="Times New Roman"/>
              <w:sz w:val="20"/>
              <w:szCs w:val="20"/>
              <w:lang w:val="en-US"/>
            </w:rPr>
            <w:t>yandex</w:t>
          </w:r>
          <w:proofErr w:type="spellEnd"/>
          <w:r w:rsidRPr="00564F87">
            <w:rPr>
              <w:rFonts w:ascii="Times New Roman" w:hAnsi="Times New Roman" w:cs="Times New Roman"/>
              <w:sz w:val="20"/>
              <w:szCs w:val="20"/>
            </w:rPr>
            <w:t>.</w:t>
          </w:r>
          <w:proofErr w:type="spellStart"/>
          <w:r w:rsidRPr="00564F87">
            <w:rPr>
              <w:rFonts w:ascii="Times New Roman" w:hAnsi="Times New Roman" w:cs="Times New Roman"/>
              <w:sz w:val="20"/>
              <w:szCs w:val="20"/>
              <w:lang w:val="en-US"/>
            </w:rPr>
            <w:t>ru</w:t>
          </w:r>
          <w:proofErr w:type="spellEnd"/>
        </w:p>
      </w:tc>
    </w:tr>
  </w:tbl>
  <w:p w14:paraId="419AA445" w14:textId="77777777" w:rsidR="00F64062" w:rsidRPr="00BF150A" w:rsidRDefault="00F64062" w:rsidP="00BF150A">
    <w:pPr>
      <w:pStyle w:val="a6"/>
      <w:tabs>
        <w:tab w:val="clear" w:pos="9355"/>
      </w:tabs>
      <w:jc w:val="center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434BA"/>
    <w:multiLevelType w:val="hybridMultilevel"/>
    <w:tmpl w:val="C2943280"/>
    <w:lvl w:ilvl="0" w:tplc="A080B7A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52456BA"/>
    <w:multiLevelType w:val="hybridMultilevel"/>
    <w:tmpl w:val="758CE70E"/>
    <w:lvl w:ilvl="0" w:tplc="97D8DE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57A3EDA"/>
    <w:multiLevelType w:val="hybridMultilevel"/>
    <w:tmpl w:val="DD12B6EA"/>
    <w:lvl w:ilvl="0" w:tplc="2DA8F38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8A131C8"/>
    <w:multiLevelType w:val="hybridMultilevel"/>
    <w:tmpl w:val="E4C049DA"/>
    <w:lvl w:ilvl="0" w:tplc="FFFFFFFF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71" w:hanging="360"/>
      </w:pPr>
    </w:lvl>
    <w:lvl w:ilvl="2" w:tplc="FFFFFFFF" w:tentative="1">
      <w:start w:val="1"/>
      <w:numFmt w:val="lowerRoman"/>
      <w:lvlText w:val="%3."/>
      <w:lvlJc w:val="right"/>
      <w:pPr>
        <w:ind w:left="2291" w:hanging="180"/>
      </w:pPr>
    </w:lvl>
    <w:lvl w:ilvl="3" w:tplc="FFFFFFFF" w:tentative="1">
      <w:start w:val="1"/>
      <w:numFmt w:val="decimal"/>
      <w:lvlText w:val="%4."/>
      <w:lvlJc w:val="left"/>
      <w:pPr>
        <w:ind w:left="3011" w:hanging="360"/>
      </w:pPr>
    </w:lvl>
    <w:lvl w:ilvl="4" w:tplc="FFFFFFFF" w:tentative="1">
      <w:start w:val="1"/>
      <w:numFmt w:val="lowerLetter"/>
      <w:lvlText w:val="%5."/>
      <w:lvlJc w:val="left"/>
      <w:pPr>
        <w:ind w:left="3731" w:hanging="360"/>
      </w:pPr>
    </w:lvl>
    <w:lvl w:ilvl="5" w:tplc="FFFFFFFF" w:tentative="1">
      <w:start w:val="1"/>
      <w:numFmt w:val="lowerRoman"/>
      <w:lvlText w:val="%6."/>
      <w:lvlJc w:val="right"/>
      <w:pPr>
        <w:ind w:left="4451" w:hanging="180"/>
      </w:pPr>
    </w:lvl>
    <w:lvl w:ilvl="6" w:tplc="FFFFFFFF" w:tentative="1">
      <w:start w:val="1"/>
      <w:numFmt w:val="decimal"/>
      <w:lvlText w:val="%7."/>
      <w:lvlJc w:val="left"/>
      <w:pPr>
        <w:ind w:left="5171" w:hanging="360"/>
      </w:pPr>
    </w:lvl>
    <w:lvl w:ilvl="7" w:tplc="FFFFFFFF" w:tentative="1">
      <w:start w:val="1"/>
      <w:numFmt w:val="lowerLetter"/>
      <w:lvlText w:val="%8."/>
      <w:lvlJc w:val="left"/>
      <w:pPr>
        <w:ind w:left="5891" w:hanging="360"/>
      </w:pPr>
    </w:lvl>
    <w:lvl w:ilvl="8" w:tplc="FFFFFFFF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4" w15:restartNumberingAfterBreak="0">
    <w:nsid w:val="0B95056E"/>
    <w:multiLevelType w:val="hybridMultilevel"/>
    <w:tmpl w:val="ECD07AF4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B175C"/>
    <w:multiLevelType w:val="hybridMultilevel"/>
    <w:tmpl w:val="79287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F60BB"/>
    <w:multiLevelType w:val="hybridMultilevel"/>
    <w:tmpl w:val="73180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C101B"/>
    <w:multiLevelType w:val="hybridMultilevel"/>
    <w:tmpl w:val="E4C049DA"/>
    <w:lvl w:ilvl="0" w:tplc="FFFFFFFF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71" w:hanging="360"/>
      </w:pPr>
    </w:lvl>
    <w:lvl w:ilvl="2" w:tplc="FFFFFFFF" w:tentative="1">
      <w:start w:val="1"/>
      <w:numFmt w:val="lowerRoman"/>
      <w:lvlText w:val="%3."/>
      <w:lvlJc w:val="right"/>
      <w:pPr>
        <w:ind w:left="2291" w:hanging="180"/>
      </w:pPr>
    </w:lvl>
    <w:lvl w:ilvl="3" w:tplc="FFFFFFFF" w:tentative="1">
      <w:start w:val="1"/>
      <w:numFmt w:val="decimal"/>
      <w:lvlText w:val="%4."/>
      <w:lvlJc w:val="left"/>
      <w:pPr>
        <w:ind w:left="3011" w:hanging="360"/>
      </w:pPr>
    </w:lvl>
    <w:lvl w:ilvl="4" w:tplc="FFFFFFFF" w:tentative="1">
      <w:start w:val="1"/>
      <w:numFmt w:val="lowerLetter"/>
      <w:lvlText w:val="%5."/>
      <w:lvlJc w:val="left"/>
      <w:pPr>
        <w:ind w:left="3731" w:hanging="360"/>
      </w:pPr>
    </w:lvl>
    <w:lvl w:ilvl="5" w:tplc="FFFFFFFF" w:tentative="1">
      <w:start w:val="1"/>
      <w:numFmt w:val="lowerRoman"/>
      <w:lvlText w:val="%6."/>
      <w:lvlJc w:val="right"/>
      <w:pPr>
        <w:ind w:left="4451" w:hanging="180"/>
      </w:pPr>
    </w:lvl>
    <w:lvl w:ilvl="6" w:tplc="FFFFFFFF" w:tentative="1">
      <w:start w:val="1"/>
      <w:numFmt w:val="decimal"/>
      <w:lvlText w:val="%7."/>
      <w:lvlJc w:val="left"/>
      <w:pPr>
        <w:ind w:left="5171" w:hanging="360"/>
      </w:pPr>
    </w:lvl>
    <w:lvl w:ilvl="7" w:tplc="FFFFFFFF" w:tentative="1">
      <w:start w:val="1"/>
      <w:numFmt w:val="lowerLetter"/>
      <w:lvlText w:val="%8."/>
      <w:lvlJc w:val="left"/>
      <w:pPr>
        <w:ind w:left="5891" w:hanging="360"/>
      </w:pPr>
    </w:lvl>
    <w:lvl w:ilvl="8" w:tplc="FFFFFFFF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8" w15:restartNumberingAfterBreak="0">
    <w:nsid w:val="33241B8A"/>
    <w:multiLevelType w:val="hybridMultilevel"/>
    <w:tmpl w:val="2EDE58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7155FF"/>
    <w:multiLevelType w:val="hybridMultilevel"/>
    <w:tmpl w:val="50E6DFF4"/>
    <w:lvl w:ilvl="0" w:tplc="FC5C15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B695BCA"/>
    <w:multiLevelType w:val="hybridMultilevel"/>
    <w:tmpl w:val="82AC7AFE"/>
    <w:lvl w:ilvl="0" w:tplc="AC861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E7012C"/>
    <w:multiLevelType w:val="multilevel"/>
    <w:tmpl w:val="D5E658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12" w15:restartNumberingAfterBreak="0">
    <w:nsid w:val="3E2D07DE"/>
    <w:multiLevelType w:val="multilevel"/>
    <w:tmpl w:val="78E4342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13" w15:restartNumberingAfterBreak="0">
    <w:nsid w:val="414121B8"/>
    <w:multiLevelType w:val="hybridMultilevel"/>
    <w:tmpl w:val="92484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FD0DF8"/>
    <w:multiLevelType w:val="hybridMultilevel"/>
    <w:tmpl w:val="EF7A9A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EB71EA"/>
    <w:multiLevelType w:val="hybridMultilevel"/>
    <w:tmpl w:val="E34090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513832"/>
    <w:multiLevelType w:val="hybridMultilevel"/>
    <w:tmpl w:val="6E32EA06"/>
    <w:lvl w:ilvl="0" w:tplc="31169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1A207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1A05B5"/>
    <w:multiLevelType w:val="hybridMultilevel"/>
    <w:tmpl w:val="E4C049DA"/>
    <w:lvl w:ilvl="0" w:tplc="43465ACE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1" w:hanging="360"/>
      </w:pPr>
    </w:lvl>
    <w:lvl w:ilvl="2" w:tplc="0419001B" w:tentative="1">
      <w:start w:val="1"/>
      <w:numFmt w:val="lowerRoman"/>
      <w:lvlText w:val="%3."/>
      <w:lvlJc w:val="right"/>
      <w:pPr>
        <w:ind w:left="2291" w:hanging="180"/>
      </w:pPr>
    </w:lvl>
    <w:lvl w:ilvl="3" w:tplc="0419000F" w:tentative="1">
      <w:start w:val="1"/>
      <w:numFmt w:val="decimal"/>
      <w:lvlText w:val="%4."/>
      <w:lvlJc w:val="left"/>
      <w:pPr>
        <w:ind w:left="3011" w:hanging="360"/>
      </w:pPr>
    </w:lvl>
    <w:lvl w:ilvl="4" w:tplc="04190019" w:tentative="1">
      <w:start w:val="1"/>
      <w:numFmt w:val="lowerLetter"/>
      <w:lvlText w:val="%5."/>
      <w:lvlJc w:val="left"/>
      <w:pPr>
        <w:ind w:left="3731" w:hanging="360"/>
      </w:pPr>
    </w:lvl>
    <w:lvl w:ilvl="5" w:tplc="0419001B" w:tentative="1">
      <w:start w:val="1"/>
      <w:numFmt w:val="lowerRoman"/>
      <w:lvlText w:val="%6."/>
      <w:lvlJc w:val="right"/>
      <w:pPr>
        <w:ind w:left="4451" w:hanging="180"/>
      </w:pPr>
    </w:lvl>
    <w:lvl w:ilvl="6" w:tplc="0419000F" w:tentative="1">
      <w:start w:val="1"/>
      <w:numFmt w:val="decimal"/>
      <w:lvlText w:val="%7."/>
      <w:lvlJc w:val="left"/>
      <w:pPr>
        <w:ind w:left="5171" w:hanging="360"/>
      </w:pPr>
    </w:lvl>
    <w:lvl w:ilvl="7" w:tplc="04190019" w:tentative="1">
      <w:start w:val="1"/>
      <w:numFmt w:val="lowerLetter"/>
      <w:lvlText w:val="%8."/>
      <w:lvlJc w:val="left"/>
      <w:pPr>
        <w:ind w:left="5891" w:hanging="360"/>
      </w:pPr>
    </w:lvl>
    <w:lvl w:ilvl="8" w:tplc="041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9" w15:restartNumberingAfterBreak="0">
    <w:nsid w:val="5A286AE0"/>
    <w:multiLevelType w:val="hybridMultilevel"/>
    <w:tmpl w:val="F7EEFE22"/>
    <w:lvl w:ilvl="0" w:tplc="42728D0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5A2D46EB"/>
    <w:multiLevelType w:val="hybridMultilevel"/>
    <w:tmpl w:val="088AF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5CC"/>
    <w:multiLevelType w:val="multilevel"/>
    <w:tmpl w:val="D5E658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22" w15:restartNumberingAfterBreak="0">
    <w:nsid w:val="5E814ABD"/>
    <w:multiLevelType w:val="multilevel"/>
    <w:tmpl w:val="D3A058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44" w:hanging="1800"/>
      </w:pPr>
      <w:rPr>
        <w:rFonts w:hint="default"/>
      </w:rPr>
    </w:lvl>
  </w:abstractNum>
  <w:abstractNum w:abstractNumId="23" w15:restartNumberingAfterBreak="0">
    <w:nsid w:val="626D3421"/>
    <w:multiLevelType w:val="hybridMultilevel"/>
    <w:tmpl w:val="42FAE91C"/>
    <w:lvl w:ilvl="0" w:tplc="3C8C20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30A399E"/>
    <w:multiLevelType w:val="hybridMultilevel"/>
    <w:tmpl w:val="6BE22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2F2E94"/>
    <w:multiLevelType w:val="hybridMultilevel"/>
    <w:tmpl w:val="792872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6C0B67"/>
    <w:multiLevelType w:val="multilevel"/>
    <w:tmpl w:val="D5E658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27" w15:restartNumberingAfterBreak="0">
    <w:nsid w:val="6D162814"/>
    <w:multiLevelType w:val="hybridMultilevel"/>
    <w:tmpl w:val="762607CE"/>
    <w:lvl w:ilvl="0" w:tplc="897A7A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192D75"/>
    <w:multiLevelType w:val="hybridMultilevel"/>
    <w:tmpl w:val="272ABED8"/>
    <w:lvl w:ilvl="0" w:tplc="2418397C">
      <w:start w:val="1"/>
      <w:numFmt w:val="bullet"/>
      <w:lvlText w:val="-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DFB7BDC"/>
    <w:multiLevelType w:val="multilevel"/>
    <w:tmpl w:val="D5E658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30" w15:restartNumberingAfterBreak="0">
    <w:nsid w:val="75052449"/>
    <w:multiLevelType w:val="multilevel"/>
    <w:tmpl w:val="596AAC5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31" w15:restartNumberingAfterBreak="0">
    <w:nsid w:val="76FC025A"/>
    <w:multiLevelType w:val="multilevel"/>
    <w:tmpl w:val="D5E658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32" w15:restartNumberingAfterBreak="0">
    <w:nsid w:val="7888542F"/>
    <w:multiLevelType w:val="hybridMultilevel"/>
    <w:tmpl w:val="A8043848"/>
    <w:lvl w:ilvl="0" w:tplc="D6C259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A5B4172"/>
    <w:multiLevelType w:val="hybridMultilevel"/>
    <w:tmpl w:val="3BC2E9E2"/>
    <w:lvl w:ilvl="0" w:tplc="9DD454B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4" w15:restartNumberingAfterBreak="0">
    <w:nsid w:val="7F9962AE"/>
    <w:multiLevelType w:val="hybridMultilevel"/>
    <w:tmpl w:val="5FFEECE4"/>
    <w:lvl w:ilvl="0" w:tplc="9EEEB1AA">
      <w:start w:val="4"/>
      <w:numFmt w:val="decimal"/>
      <w:lvlText w:val="%1."/>
      <w:lvlJc w:val="left"/>
      <w:pPr>
        <w:ind w:left="855" w:hanging="360"/>
      </w:pPr>
      <w:rPr>
        <w:rFonts w:hint="default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num w:numId="1" w16cid:durableId="1289895945">
    <w:abstractNumId w:val="29"/>
  </w:num>
  <w:num w:numId="2" w16cid:durableId="840312045">
    <w:abstractNumId w:val="31"/>
  </w:num>
  <w:num w:numId="3" w16cid:durableId="1699157108">
    <w:abstractNumId w:val="21"/>
  </w:num>
  <w:num w:numId="4" w16cid:durableId="1485274539">
    <w:abstractNumId w:val="11"/>
  </w:num>
  <w:num w:numId="5" w16cid:durableId="1766922249">
    <w:abstractNumId w:val="26"/>
  </w:num>
  <w:num w:numId="6" w16cid:durableId="864101816">
    <w:abstractNumId w:val="19"/>
  </w:num>
  <w:num w:numId="7" w16cid:durableId="1059983186">
    <w:abstractNumId w:val="23"/>
  </w:num>
  <w:num w:numId="8" w16cid:durableId="1703480653">
    <w:abstractNumId w:val="1"/>
  </w:num>
  <w:num w:numId="9" w16cid:durableId="503204771">
    <w:abstractNumId w:val="2"/>
  </w:num>
  <w:num w:numId="10" w16cid:durableId="1669674913">
    <w:abstractNumId w:val="24"/>
  </w:num>
  <w:num w:numId="11" w16cid:durableId="568929316">
    <w:abstractNumId w:val="20"/>
  </w:num>
  <w:num w:numId="12" w16cid:durableId="1240871127">
    <w:abstractNumId w:val="8"/>
  </w:num>
  <w:num w:numId="13" w16cid:durableId="403843211">
    <w:abstractNumId w:val="27"/>
  </w:num>
  <w:num w:numId="14" w16cid:durableId="1272013208">
    <w:abstractNumId w:val="9"/>
  </w:num>
  <w:num w:numId="15" w16cid:durableId="1106005072">
    <w:abstractNumId w:val="15"/>
  </w:num>
  <w:num w:numId="16" w16cid:durableId="1669937735">
    <w:abstractNumId w:val="4"/>
  </w:num>
  <w:num w:numId="17" w16cid:durableId="1858883202">
    <w:abstractNumId w:val="18"/>
  </w:num>
  <w:num w:numId="18" w16cid:durableId="1296637109">
    <w:abstractNumId w:val="3"/>
  </w:num>
  <w:num w:numId="19" w16cid:durableId="1287665875">
    <w:abstractNumId w:val="7"/>
  </w:num>
  <w:num w:numId="20" w16cid:durableId="861556010">
    <w:abstractNumId w:val="13"/>
  </w:num>
  <w:num w:numId="21" w16cid:durableId="376244877">
    <w:abstractNumId w:val="28"/>
  </w:num>
  <w:num w:numId="22" w16cid:durableId="1124424563">
    <w:abstractNumId w:val="33"/>
  </w:num>
  <w:num w:numId="23" w16cid:durableId="78137782">
    <w:abstractNumId w:val="14"/>
  </w:num>
  <w:num w:numId="24" w16cid:durableId="1886336291">
    <w:abstractNumId w:val="16"/>
  </w:num>
  <w:num w:numId="25" w16cid:durableId="27608103">
    <w:abstractNumId w:val="10"/>
  </w:num>
  <w:num w:numId="26" w16cid:durableId="1680346890">
    <w:abstractNumId w:val="34"/>
  </w:num>
  <w:num w:numId="27" w16cid:durableId="688063365">
    <w:abstractNumId w:val="6"/>
  </w:num>
  <w:num w:numId="28" w16cid:durableId="1578323023">
    <w:abstractNumId w:val="5"/>
  </w:num>
  <w:num w:numId="29" w16cid:durableId="1024289994">
    <w:abstractNumId w:val="32"/>
  </w:num>
  <w:num w:numId="30" w16cid:durableId="504980285">
    <w:abstractNumId w:val="25"/>
  </w:num>
  <w:num w:numId="31" w16cid:durableId="604535662">
    <w:abstractNumId w:val="12"/>
  </w:num>
  <w:num w:numId="32" w16cid:durableId="1852453012">
    <w:abstractNumId w:val="17"/>
  </w:num>
  <w:num w:numId="33" w16cid:durableId="988292611">
    <w:abstractNumId w:val="30"/>
  </w:num>
  <w:num w:numId="34" w16cid:durableId="2069718454">
    <w:abstractNumId w:val="22"/>
  </w:num>
  <w:num w:numId="35" w16cid:durableId="188994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814"/>
    <w:rsid w:val="0000083D"/>
    <w:rsid w:val="000033ED"/>
    <w:rsid w:val="000076E5"/>
    <w:rsid w:val="00010BEB"/>
    <w:rsid w:val="00014E87"/>
    <w:rsid w:val="00020A0F"/>
    <w:rsid w:val="00022101"/>
    <w:rsid w:val="00023783"/>
    <w:rsid w:val="00031B4C"/>
    <w:rsid w:val="00031FEC"/>
    <w:rsid w:val="00032665"/>
    <w:rsid w:val="00033B11"/>
    <w:rsid w:val="00035C38"/>
    <w:rsid w:val="00041814"/>
    <w:rsid w:val="000422E3"/>
    <w:rsid w:val="00047480"/>
    <w:rsid w:val="000627B7"/>
    <w:rsid w:val="0006290F"/>
    <w:rsid w:val="000715F9"/>
    <w:rsid w:val="00074735"/>
    <w:rsid w:val="00074744"/>
    <w:rsid w:val="00076201"/>
    <w:rsid w:val="00085891"/>
    <w:rsid w:val="00090993"/>
    <w:rsid w:val="00091818"/>
    <w:rsid w:val="000920AE"/>
    <w:rsid w:val="0009632D"/>
    <w:rsid w:val="0009716C"/>
    <w:rsid w:val="000B5015"/>
    <w:rsid w:val="000C03A7"/>
    <w:rsid w:val="000C5EB7"/>
    <w:rsid w:val="000D6557"/>
    <w:rsid w:val="000E0CDF"/>
    <w:rsid w:val="000F7F1F"/>
    <w:rsid w:val="001018D5"/>
    <w:rsid w:val="001251CF"/>
    <w:rsid w:val="0013412A"/>
    <w:rsid w:val="0013427D"/>
    <w:rsid w:val="001368AA"/>
    <w:rsid w:val="0014745C"/>
    <w:rsid w:val="0016754D"/>
    <w:rsid w:val="00171D01"/>
    <w:rsid w:val="00177DC3"/>
    <w:rsid w:val="00190F37"/>
    <w:rsid w:val="00194158"/>
    <w:rsid w:val="001A2468"/>
    <w:rsid w:val="001A55BE"/>
    <w:rsid w:val="001B2BD3"/>
    <w:rsid w:val="001B344E"/>
    <w:rsid w:val="001B39BC"/>
    <w:rsid w:val="001C306D"/>
    <w:rsid w:val="001C3B6C"/>
    <w:rsid w:val="001C3CEF"/>
    <w:rsid w:val="001C49DE"/>
    <w:rsid w:val="001C56D4"/>
    <w:rsid w:val="001D7081"/>
    <w:rsid w:val="001F0069"/>
    <w:rsid w:val="00201108"/>
    <w:rsid w:val="00203568"/>
    <w:rsid w:val="0020569E"/>
    <w:rsid w:val="00205A9B"/>
    <w:rsid w:val="00211388"/>
    <w:rsid w:val="00213389"/>
    <w:rsid w:val="00221FDD"/>
    <w:rsid w:val="00226264"/>
    <w:rsid w:val="00232E10"/>
    <w:rsid w:val="00236B1A"/>
    <w:rsid w:val="00242850"/>
    <w:rsid w:val="002433BA"/>
    <w:rsid w:val="00246708"/>
    <w:rsid w:val="00246C48"/>
    <w:rsid w:val="00250696"/>
    <w:rsid w:val="002532F0"/>
    <w:rsid w:val="0025351B"/>
    <w:rsid w:val="00256258"/>
    <w:rsid w:val="0026379A"/>
    <w:rsid w:val="00265615"/>
    <w:rsid w:val="002667F0"/>
    <w:rsid w:val="00276F53"/>
    <w:rsid w:val="002817A6"/>
    <w:rsid w:val="00282691"/>
    <w:rsid w:val="0028665B"/>
    <w:rsid w:val="002911D0"/>
    <w:rsid w:val="002A23CA"/>
    <w:rsid w:val="002B1A2D"/>
    <w:rsid w:val="002C02E7"/>
    <w:rsid w:val="002C3548"/>
    <w:rsid w:val="002C3CF5"/>
    <w:rsid w:val="002D1261"/>
    <w:rsid w:val="002D5C41"/>
    <w:rsid w:val="002D76BC"/>
    <w:rsid w:val="002F3B1D"/>
    <w:rsid w:val="0030234E"/>
    <w:rsid w:val="003032EA"/>
    <w:rsid w:val="00303ADC"/>
    <w:rsid w:val="00304736"/>
    <w:rsid w:val="00307FF7"/>
    <w:rsid w:val="0031150F"/>
    <w:rsid w:val="00314969"/>
    <w:rsid w:val="00317B37"/>
    <w:rsid w:val="00322C8A"/>
    <w:rsid w:val="00323543"/>
    <w:rsid w:val="00336C94"/>
    <w:rsid w:val="00363F6E"/>
    <w:rsid w:val="00365983"/>
    <w:rsid w:val="0036614A"/>
    <w:rsid w:val="00377CDB"/>
    <w:rsid w:val="00381568"/>
    <w:rsid w:val="0038285C"/>
    <w:rsid w:val="003857FE"/>
    <w:rsid w:val="00390DFA"/>
    <w:rsid w:val="00392485"/>
    <w:rsid w:val="003A12DB"/>
    <w:rsid w:val="003A531C"/>
    <w:rsid w:val="003A5553"/>
    <w:rsid w:val="003B32E1"/>
    <w:rsid w:val="003C2E22"/>
    <w:rsid w:val="003C38EE"/>
    <w:rsid w:val="003C7D4C"/>
    <w:rsid w:val="003D0AC0"/>
    <w:rsid w:val="003D3E80"/>
    <w:rsid w:val="003E2C7E"/>
    <w:rsid w:val="003E5F75"/>
    <w:rsid w:val="003F21F2"/>
    <w:rsid w:val="003F7A9F"/>
    <w:rsid w:val="00406654"/>
    <w:rsid w:val="004107DA"/>
    <w:rsid w:val="00410EA9"/>
    <w:rsid w:val="00414E06"/>
    <w:rsid w:val="00427254"/>
    <w:rsid w:val="004343ED"/>
    <w:rsid w:val="00440981"/>
    <w:rsid w:val="00440C45"/>
    <w:rsid w:val="00442ACD"/>
    <w:rsid w:val="00447754"/>
    <w:rsid w:val="00471B67"/>
    <w:rsid w:val="004725CB"/>
    <w:rsid w:val="00481534"/>
    <w:rsid w:val="00482D11"/>
    <w:rsid w:val="004A2081"/>
    <w:rsid w:val="004A411B"/>
    <w:rsid w:val="004B4EBF"/>
    <w:rsid w:val="004C508B"/>
    <w:rsid w:val="004D765C"/>
    <w:rsid w:val="004E153D"/>
    <w:rsid w:val="004E15B5"/>
    <w:rsid w:val="004F0BC5"/>
    <w:rsid w:val="004F1B4E"/>
    <w:rsid w:val="004F4389"/>
    <w:rsid w:val="00500DF5"/>
    <w:rsid w:val="00502252"/>
    <w:rsid w:val="00502A70"/>
    <w:rsid w:val="0050343C"/>
    <w:rsid w:val="00506953"/>
    <w:rsid w:val="00513321"/>
    <w:rsid w:val="0051474D"/>
    <w:rsid w:val="00533C56"/>
    <w:rsid w:val="005340D1"/>
    <w:rsid w:val="0053599E"/>
    <w:rsid w:val="00546711"/>
    <w:rsid w:val="00546EB7"/>
    <w:rsid w:val="0055343A"/>
    <w:rsid w:val="00555880"/>
    <w:rsid w:val="0056209C"/>
    <w:rsid w:val="00562C9A"/>
    <w:rsid w:val="00564F87"/>
    <w:rsid w:val="0058363E"/>
    <w:rsid w:val="00585B72"/>
    <w:rsid w:val="00593350"/>
    <w:rsid w:val="00595109"/>
    <w:rsid w:val="005952F6"/>
    <w:rsid w:val="005A4D9F"/>
    <w:rsid w:val="005C0E5D"/>
    <w:rsid w:val="005C369E"/>
    <w:rsid w:val="005D2731"/>
    <w:rsid w:val="005D3B6C"/>
    <w:rsid w:val="005D4E04"/>
    <w:rsid w:val="005D71A8"/>
    <w:rsid w:val="005E599E"/>
    <w:rsid w:val="005E6355"/>
    <w:rsid w:val="00600A02"/>
    <w:rsid w:val="00605EB6"/>
    <w:rsid w:val="00616BFA"/>
    <w:rsid w:val="0062009C"/>
    <w:rsid w:val="006204FA"/>
    <w:rsid w:val="0062728B"/>
    <w:rsid w:val="00627964"/>
    <w:rsid w:val="006334A4"/>
    <w:rsid w:val="00644F97"/>
    <w:rsid w:val="0065374A"/>
    <w:rsid w:val="0065520D"/>
    <w:rsid w:val="006728C6"/>
    <w:rsid w:val="00680653"/>
    <w:rsid w:val="006841DF"/>
    <w:rsid w:val="006B4798"/>
    <w:rsid w:val="006C2479"/>
    <w:rsid w:val="006C4927"/>
    <w:rsid w:val="006C6CBD"/>
    <w:rsid w:val="006D68AC"/>
    <w:rsid w:val="006D6ACE"/>
    <w:rsid w:val="006E0856"/>
    <w:rsid w:val="006E5069"/>
    <w:rsid w:val="006E6EAB"/>
    <w:rsid w:val="006F5475"/>
    <w:rsid w:val="006F569B"/>
    <w:rsid w:val="00705B11"/>
    <w:rsid w:val="00707C77"/>
    <w:rsid w:val="00711BA0"/>
    <w:rsid w:val="007127C7"/>
    <w:rsid w:val="007164D9"/>
    <w:rsid w:val="007246F0"/>
    <w:rsid w:val="007447AC"/>
    <w:rsid w:val="00746D36"/>
    <w:rsid w:val="00751165"/>
    <w:rsid w:val="00752D22"/>
    <w:rsid w:val="00756B3B"/>
    <w:rsid w:val="00757D6D"/>
    <w:rsid w:val="00761E62"/>
    <w:rsid w:val="007623C3"/>
    <w:rsid w:val="00762A28"/>
    <w:rsid w:val="00763BB6"/>
    <w:rsid w:val="00763DB3"/>
    <w:rsid w:val="00764495"/>
    <w:rsid w:val="007674DC"/>
    <w:rsid w:val="00767FB9"/>
    <w:rsid w:val="00773D14"/>
    <w:rsid w:val="00776362"/>
    <w:rsid w:val="0078086E"/>
    <w:rsid w:val="00783A50"/>
    <w:rsid w:val="00784052"/>
    <w:rsid w:val="0078430C"/>
    <w:rsid w:val="007864D8"/>
    <w:rsid w:val="00786ACC"/>
    <w:rsid w:val="007916D7"/>
    <w:rsid w:val="00794E9D"/>
    <w:rsid w:val="007A5348"/>
    <w:rsid w:val="007A7544"/>
    <w:rsid w:val="007C1F8E"/>
    <w:rsid w:val="007C227F"/>
    <w:rsid w:val="007C2A81"/>
    <w:rsid w:val="007C3611"/>
    <w:rsid w:val="007C4AA6"/>
    <w:rsid w:val="007C617E"/>
    <w:rsid w:val="007C62A6"/>
    <w:rsid w:val="007C6323"/>
    <w:rsid w:val="007C79DC"/>
    <w:rsid w:val="007D192E"/>
    <w:rsid w:val="007D231D"/>
    <w:rsid w:val="007D490E"/>
    <w:rsid w:val="007D7193"/>
    <w:rsid w:val="007D71E2"/>
    <w:rsid w:val="007E4B35"/>
    <w:rsid w:val="007F1A9D"/>
    <w:rsid w:val="007F1D56"/>
    <w:rsid w:val="00802BEF"/>
    <w:rsid w:val="00807523"/>
    <w:rsid w:val="00814D08"/>
    <w:rsid w:val="00814E5B"/>
    <w:rsid w:val="0082589B"/>
    <w:rsid w:val="00833F6C"/>
    <w:rsid w:val="008412D2"/>
    <w:rsid w:val="00842BF4"/>
    <w:rsid w:val="00865E05"/>
    <w:rsid w:val="00877D50"/>
    <w:rsid w:val="008840E1"/>
    <w:rsid w:val="0088512D"/>
    <w:rsid w:val="00895B1B"/>
    <w:rsid w:val="008A2648"/>
    <w:rsid w:val="008B45CB"/>
    <w:rsid w:val="008C16CF"/>
    <w:rsid w:val="008C7B0C"/>
    <w:rsid w:val="008D5782"/>
    <w:rsid w:val="008E2800"/>
    <w:rsid w:val="008E7227"/>
    <w:rsid w:val="008F7F75"/>
    <w:rsid w:val="0090218B"/>
    <w:rsid w:val="0090427D"/>
    <w:rsid w:val="0090705F"/>
    <w:rsid w:val="009106FC"/>
    <w:rsid w:val="009218D4"/>
    <w:rsid w:val="00924866"/>
    <w:rsid w:val="009273B6"/>
    <w:rsid w:val="009336E0"/>
    <w:rsid w:val="00943025"/>
    <w:rsid w:val="00943CC9"/>
    <w:rsid w:val="009451DA"/>
    <w:rsid w:val="009510BD"/>
    <w:rsid w:val="00970FD6"/>
    <w:rsid w:val="0097637B"/>
    <w:rsid w:val="00976C7D"/>
    <w:rsid w:val="00983024"/>
    <w:rsid w:val="0098465C"/>
    <w:rsid w:val="00985D05"/>
    <w:rsid w:val="00987EAA"/>
    <w:rsid w:val="00990056"/>
    <w:rsid w:val="00995C3A"/>
    <w:rsid w:val="009A2CE9"/>
    <w:rsid w:val="009A3C47"/>
    <w:rsid w:val="009A6ECC"/>
    <w:rsid w:val="009C6DAD"/>
    <w:rsid w:val="009D0BCF"/>
    <w:rsid w:val="009D3BC0"/>
    <w:rsid w:val="009D4430"/>
    <w:rsid w:val="009E6500"/>
    <w:rsid w:val="009F1BF0"/>
    <w:rsid w:val="009F27EA"/>
    <w:rsid w:val="009F2A1A"/>
    <w:rsid w:val="009F34A1"/>
    <w:rsid w:val="00A00045"/>
    <w:rsid w:val="00A007E5"/>
    <w:rsid w:val="00A044FE"/>
    <w:rsid w:val="00A1009F"/>
    <w:rsid w:val="00A125FA"/>
    <w:rsid w:val="00A20B2E"/>
    <w:rsid w:val="00A25CE0"/>
    <w:rsid w:val="00A32DD3"/>
    <w:rsid w:val="00A34A73"/>
    <w:rsid w:val="00A36215"/>
    <w:rsid w:val="00A4180B"/>
    <w:rsid w:val="00A45369"/>
    <w:rsid w:val="00A54533"/>
    <w:rsid w:val="00A663D4"/>
    <w:rsid w:val="00A72B25"/>
    <w:rsid w:val="00A731E6"/>
    <w:rsid w:val="00A74ED4"/>
    <w:rsid w:val="00A82EB7"/>
    <w:rsid w:val="00A85D35"/>
    <w:rsid w:val="00A87F7C"/>
    <w:rsid w:val="00A90FE1"/>
    <w:rsid w:val="00A93EAD"/>
    <w:rsid w:val="00A97EC8"/>
    <w:rsid w:val="00AA0766"/>
    <w:rsid w:val="00AA39B4"/>
    <w:rsid w:val="00AA3D2D"/>
    <w:rsid w:val="00AA5B50"/>
    <w:rsid w:val="00AB3886"/>
    <w:rsid w:val="00AC19AE"/>
    <w:rsid w:val="00AC3973"/>
    <w:rsid w:val="00AC5D6E"/>
    <w:rsid w:val="00AD3860"/>
    <w:rsid w:val="00AD45DD"/>
    <w:rsid w:val="00AD689A"/>
    <w:rsid w:val="00AE7DEA"/>
    <w:rsid w:val="00AF1D3E"/>
    <w:rsid w:val="00B016D1"/>
    <w:rsid w:val="00B05C72"/>
    <w:rsid w:val="00B2143B"/>
    <w:rsid w:val="00B226FB"/>
    <w:rsid w:val="00B27471"/>
    <w:rsid w:val="00B330B1"/>
    <w:rsid w:val="00B34A66"/>
    <w:rsid w:val="00B424A5"/>
    <w:rsid w:val="00B46822"/>
    <w:rsid w:val="00B46E82"/>
    <w:rsid w:val="00B501B8"/>
    <w:rsid w:val="00B556D0"/>
    <w:rsid w:val="00B564F6"/>
    <w:rsid w:val="00B56FC8"/>
    <w:rsid w:val="00B600E2"/>
    <w:rsid w:val="00B640AA"/>
    <w:rsid w:val="00B81CF9"/>
    <w:rsid w:val="00B8349B"/>
    <w:rsid w:val="00B83936"/>
    <w:rsid w:val="00B83F8F"/>
    <w:rsid w:val="00B85643"/>
    <w:rsid w:val="00B92865"/>
    <w:rsid w:val="00B932E6"/>
    <w:rsid w:val="00B93660"/>
    <w:rsid w:val="00B962CB"/>
    <w:rsid w:val="00BB43ED"/>
    <w:rsid w:val="00BB4888"/>
    <w:rsid w:val="00BB5EB5"/>
    <w:rsid w:val="00BC23B6"/>
    <w:rsid w:val="00BC45AE"/>
    <w:rsid w:val="00BC71A8"/>
    <w:rsid w:val="00BC79B8"/>
    <w:rsid w:val="00BD0737"/>
    <w:rsid w:val="00BD4401"/>
    <w:rsid w:val="00BD4F59"/>
    <w:rsid w:val="00BD5810"/>
    <w:rsid w:val="00BD62DC"/>
    <w:rsid w:val="00BE24AD"/>
    <w:rsid w:val="00BF150A"/>
    <w:rsid w:val="00BF6686"/>
    <w:rsid w:val="00BF6877"/>
    <w:rsid w:val="00C0079B"/>
    <w:rsid w:val="00C00D09"/>
    <w:rsid w:val="00C01E0D"/>
    <w:rsid w:val="00C108AD"/>
    <w:rsid w:val="00C10B73"/>
    <w:rsid w:val="00C146C1"/>
    <w:rsid w:val="00C238C3"/>
    <w:rsid w:val="00C3506E"/>
    <w:rsid w:val="00C35D9E"/>
    <w:rsid w:val="00C46EB5"/>
    <w:rsid w:val="00C47217"/>
    <w:rsid w:val="00C56F12"/>
    <w:rsid w:val="00C57DCE"/>
    <w:rsid w:val="00C60213"/>
    <w:rsid w:val="00C6102F"/>
    <w:rsid w:val="00C80DEE"/>
    <w:rsid w:val="00C9663F"/>
    <w:rsid w:val="00CB223C"/>
    <w:rsid w:val="00CB6790"/>
    <w:rsid w:val="00CB6B3D"/>
    <w:rsid w:val="00CB7738"/>
    <w:rsid w:val="00CD6E8C"/>
    <w:rsid w:val="00CE249C"/>
    <w:rsid w:val="00CE3CA9"/>
    <w:rsid w:val="00CE7A5C"/>
    <w:rsid w:val="00CF12E1"/>
    <w:rsid w:val="00CF5A40"/>
    <w:rsid w:val="00D01EEE"/>
    <w:rsid w:val="00D07F1F"/>
    <w:rsid w:val="00D149EA"/>
    <w:rsid w:val="00D15BF5"/>
    <w:rsid w:val="00D26302"/>
    <w:rsid w:val="00D2673A"/>
    <w:rsid w:val="00D279D5"/>
    <w:rsid w:val="00D35C28"/>
    <w:rsid w:val="00D37495"/>
    <w:rsid w:val="00D420A8"/>
    <w:rsid w:val="00D4369C"/>
    <w:rsid w:val="00D4700E"/>
    <w:rsid w:val="00D5151C"/>
    <w:rsid w:val="00D60F10"/>
    <w:rsid w:val="00D66B3C"/>
    <w:rsid w:val="00D671DA"/>
    <w:rsid w:val="00D71814"/>
    <w:rsid w:val="00D75FA3"/>
    <w:rsid w:val="00D76E1A"/>
    <w:rsid w:val="00D776D5"/>
    <w:rsid w:val="00D818E6"/>
    <w:rsid w:val="00D82E38"/>
    <w:rsid w:val="00D84237"/>
    <w:rsid w:val="00D92E35"/>
    <w:rsid w:val="00D95C56"/>
    <w:rsid w:val="00DA03CB"/>
    <w:rsid w:val="00DC06BB"/>
    <w:rsid w:val="00DC2A7A"/>
    <w:rsid w:val="00DD199B"/>
    <w:rsid w:val="00DE1013"/>
    <w:rsid w:val="00DE10CE"/>
    <w:rsid w:val="00DE2595"/>
    <w:rsid w:val="00DE2923"/>
    <w:rsid w:val="00DF46BC"/>
    <w:rsid w:val="00DF561A"/>
    <w:rsid w:val="00E022D5"/>
    <w:rsid w:val="00E02BBD"/>
    <w:rsid w:val="00E1216C"/>
    <w:rsid w:val="00E12C93"/>
    <w:rsid w:val="00E151A9"/>
    <w:rsid w:val="00E20E73"/>
    <w:rsid w:val="00E237E7"/>
    <w:rsid w:val="00E36C59"/>
    <w:rsid w:val="00E4349F"/>
    <w:rsid w:val="00E5551F"/>
    <w:rsid w:val="00E5725E"/>
    <w:rsid w:val="00E66A64"/>
    <w:rsid w:val="00E70C03"/>
    <w:rsid w:val="00E8060D"/>
    <w:rsid w:val="00E80AC6"/>
    <w:rsid w:val="00E83146"/>
    <w:rsid w:val="00E9099F"/>
    <w:rsid w:val="00E953AF"/>
    <w:rsid w:val="00E95F22"/>
    <w:rsid w:val="00EB0356"/>
    <w:rsid w:val="00EB0968"/>
    <w:rsid w:val="00EC13A1"/>
    <w:rsid w:val="00EC1F33"/>
    <w:rsid w:val="00ED572D"/>
    <w:rsid w:val="00EE19AE"/>
    <w:rsid w:val="00EE6647"/>
    <w:rsid w:val="00F00331"/>
    <w:rsid w:val="00F02B4C"/>
    <w:rsid w:val="00F0326A"/>
    <w:rsid w:val="00F0339E"/>
    <w:rsid w:val="00F04D40"/>
    <w:rsid w:val="00F32AA7"/>
    <w:rsid w:val="00F36638"/>
    <w:rsid w:val="00F420F9"/>
    <w:rsid w:val="00F4284B"/>
    <w:rsid w:val="00F51164"/>
    <w:rsid w:val="00F64062"/>
    <w:rsid w:val="00F648A3"/>
    <w:rsid w:val="00F72E1D"/>
    <w:rsid w:val="00F74693"/>
    <w:rsid w:val="00F7495D"/>
    <w:rsid w:val="00F751A5"/>
    <w:rsid w:val="00F8720B"/>
    <w:rsid w:val="00F87473"/>
    <w:rsid w:val="00F92E2F"/>
    <w:rsid w:val="00F94F64"/>
    <w:rsid w:val="00FA1AE5"/>
    <w:rsid w:val="00FA1E92"/>
    <w:rsid w:val="00FA65F3"/>
    <w:rsid w:val="00FB29B5"/>
    <w:rsid w:val="00FB2DDF"/>
    <w:rsid w:val="00FB549D"/>
    <w:rsid w:val="00FD7AA1"/>
    <w:rsid w:val="00FE456B"/>
    <w:rsid w:val="00FF44F6"/>
    <w:rsid w:val="00FF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F2076"/>
  <w15:chartTrackingRefBased/>
  <w15:docId w15:val="{AECD7530-B926-4CB8-9A06-8DC300EC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5C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213389"/>
    <w:pPr>
      <w:keepNext/>
      <w:spacing w:after="0" w:line="240" w:lineRule="auto"/>
      <w:ind w:left="-540" w:right="-514"/>
      <w:outlineLvl w:val="1"/>
    </w:pPr>
    <w:rPr>
      <w:rFonts w:ascii="Times New Roman" w:eastAsia="Times New Roman" w:hAnsi="Times New Roman" w:cs="Times New Roman"/>
      <w:b/>
      <w:bCs/>
      <w:spacing w:val="54"/>
      <w:sz w:val="36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0BEB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555880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213389"/>
    <w:rPr>
      <w:rFonts w:ascii="Times New Roman" w:eastAsia="Times New Roman" w:hAnsi="Times New Roman" w:cs="Times New Roman"/>
      <w:b/>
      <w:bCs/>
      <w:spacing w:val="54"/>
      <w:sz w:val="36"/>
      <w:szCs w:val="24"/>
      <w:lang w:eastAsia="ru-RU"/>
    </w:rPr>
  </w:style>
  <w:style w:type="table" w:styleId="a5">
    <w:name w:val="Table Grid"/>
    <w:basedOn w:val="a1"/>
    <w:uiPriority w:val="39"/>
    <w:rsid w:val="0021338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13389"/>
    <w:pPr>
      <w:tabs>
        <w:tab w:val="center" w:pos="4677"/>
        <w:tab w:val="right" w:pos="9355"/>
      </w:tabs>
      <w:spacing w:after="0" w:line="240" w:lineRule="auto"/>
    </w:pPr>
    <w:rPr>
      <w:sz w:val="24"/>
      <w:szCs w:val="24"/>
    </w:rPr>
  </w:style>
  <w:style w:type="character" w:customStyle="1" w:styleId="a7">
    <w:name w:val="Верхний колонтитул Знак"/>
    <w:basedOn w:val="a0"/>
    <w:link w:val="a6"/>
    <w:uiPriority w:val="99"/>
    <w:rsid w:val="00213389"/>
    <w:rPr>
      <w:sz w:val="24"/>
      <w:szCs w:val="24"/>
    </w:rPr>
  </w:style>
  <w:style w:type="table" w:customStyle="1" w:styleId="11">
    <w:name w:val="Сетка таблицы1"/>
    <w:basedOn w:val="a1"/>
    <w:next w:val="a5"/>
    <w:uiPriority w:val="39"/>
    <w:rsid w:val="00213389"/>
    <w:pPr>
      <w:spacing w:after="0" w:line="240" w:lineRule="auto"/>
    </w:pPr>
    <w:rPr>
      <w:rFonts w:ascii="Calibri" w:eastAsia="Calibri" w:hAnsi="Calibri" w:cs="Calibri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B50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B5015"/>
    <w:rPr>
      <w:rFonts w:ascii="Segoe UI" w:hAnsi="Segoe UI" w:cs="Segoe UI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020A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20A0F"/>
  </w:style>
  <w:style w:type="paragraph" w:customStyle="1" w:styleId="Default">
    <w:name w:val="Default"/>
    <w:rsid w:val="00E953A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1">
    <w:name w:val="Основной текст (2)"/>
    <w:basedOn w:val="a0"/>
    <w:rsid w:val="00DA03C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D35C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11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nakucenko/Library/CloudStorage/OneDrive-JSCINVEST/03.&#1055;&#1056;&#1054;&#1045;&#1050;&#1058;&#1067;/02.&#1058;&#1045;&#1050;&#1059;&#1065;&#1048;&#1045;/%5b&#1048;&#1057;&#1090;&#1050;%5d%20087-22-02%20&#1057;&#1052;&#1056;%20&#1042;&#1054;&#1057;%20&#1041;&#1077;&#1088;&#1077;&#1089;&#1083;&#1072;&#1074;&#1082;&#1072;%20(&#1042;&#1086;&#1083;&#1075;&#1086;&#1075;&#1088;&#1072;&#1076;)/01.&#1055;&#1045;&#1056;&#1045;&#1055;&#1048;&#1057;&#1050;&#1040;/00.&#1064;&#1072;&#1073;&#1083;&#1086;&#1085;&#1099;/%5b&#1040;&#1057;&#1040;%5d%20&#1041;&#1083;&#1072;&#1085;&#1082;%20&#1087;&#1080;&#1089;&#1100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e1d0c1-9192-433f-8310-1651b623cdb6" xsi:nil="true"/>
    <lcf76f155ced4ddcb4097134ff3c332f xmlns="bbee3b32-b45b-41a1-bad9-4d129dfb000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6E2E6C50785C4688276D99C8BEC866" ma:contentTypeVersion="12" ma:contentTypeDescription="Создание документа." ma:contentTypeScope="" ma:versionID="c8164ab9e2066dbeebbc2ea9fffc7bbd">
  <xsd:schema xmlns:xsd="http://www.w3.org/2001/XMLSchema" xmlns:xs="http://www.w3.org/2001/XMLSchema" xmlns:p="http://schemas.microsoft.com/office/2006/metadata/properties" xmlns:ns2="bbee3b32-b45b-41a1-bad9-4d129dfb0000" xmlns:ns3="b3e1d0c1-9192-433f-8310-1651b623cdb6" targetNamespace="http://schemas.microsoft.com/office/2006/metadata/properties" ma:root="true" ma:fieldsID="9920b5ef90aace95b3651503abfadbf4" ns2:_="" ns3:_="">
    <xsd:import namespace="bbee3b32-b45b-41a1-bad9-4d129dfb0000"/>
    <xsd:import namespace="b3e1d0c1-9192-433f-8310-1651b623cd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e3b32-b45b-41a1-bad9-4d129dfb00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2ba8512-aee3-4b3c-a2d3-963378192b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1d0c1-9192-433f-8310-1651b623cdb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9b27419-92a5-492f-8231-beac6c2353e9}" ma:internalName="TaxCatchAll" ma:showField="CatchAllData" ma:web="b3e1d0c1-9192-433f-8310-1651b623cd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6E28F-018E-42EB-A51F-48EC854BB5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8D8D42-ABAD-4928-BAA0-2B9824CB50D6}">
  <ds:schemaRefs>
    <ds:schemaRef ds:uri="http://schemas.microsoft.com/office/2006/metadata/properties"/>
    <ds:schemaRef ds:uri="http://schemas.microsoft.com/office/infopath/2007/PartnerControls"/>
    <ds:schemaRef ds:uri="b3e1d0c1-9192-433f-8310-1651b623cdb6"/>
    <ds:schemaRef ds:uri="bbee3b32-b45b-41a1-bad9-4d129dfb0000"/>
  </ds:schemaRefs>
</ds:datastoreItem>
</file>

<file path=customXml/itemProps3.xml><?xml version="1.0" encoding="utf-8"?>
<ds:datastoreItem xmlns:ds="http://schemas.openxmlformats.org/officeDocument/2006/customXml" ds:itemID="{1F68EEC0-0539-4346-BB51-AA35BB00E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ee3b32-b45b-41a1-bad9-4d129dfb0000"/>
    <ds:schemaRef ds:uri="b3e1d0c1-9192-433f-8310-1651b623cd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4E1B02-556E-43EF-A20A-68B99F63A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[АСА] Бланк письма.dotx</Template>
  <TotalTime>1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БОРОДИНА Алина Валерьевна</dc:creator>
  <cp:keywords/>
  <dc:description/>
  <cp:lastModifiedBy>КУЦЕНКО Анна Владимировна</cp:lastModifiedBy>
  <cp:revision>3</cp:revision>
  <cp:lastPrinted>2025-12-05T08:01:00Z</cp:lastPrinted>
  <dcterms:created xsi:type="dcterms:W3CDTF">2026-08-28T18:00:00Z</dcterms:created>
  <dcterms:modified xsi:type="dcterms:W3CDTF">2026-08-28T18:01:00Z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0x010100DB6E2E6C50785C4688276D99C8BEC866</vt:lpwstr>
  </property>
  <property fmtid="{D5CDD505-2E9C-101B-9397-08002B2CF9AE}" pid="3" name="MediaServiceImageTags">
    <vt:lpwstr/>
  </property>
</Properties>
</file>